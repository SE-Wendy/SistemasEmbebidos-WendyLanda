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  <w:bookmarkStart w:id="0" w:name="_Hlk18345947"/>
      <w:bookmarkEnd w:id="0"/>
      <w:r w:rsidRPr="00CE23E1">
        <w:rPr>
          <w:rFonts w:eastAsiaTheme="minorHAnsi" w:cstheme="minorBidi"/>
          <w:noProof/>
          <w:color w:val="auto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6C886043" wp14:editId="4BD098BF">
                <wp:simplePos x="0" y="0"/>
                <wp:positionH relativeFrom="page">
                  <wp:align>center</wp:align>
                </wp:positionH>
                <wp:positionV relativeFrom="paragraph">
                  <wp:posOffset>-779145</wp:posOffset>
                </wp:positionV>
                <wp:extent cx="6828155" cy="8963025"/>
                <wp:effectExtent l="0" t="0" r="0" b="9525"/>
                <wp:wrapNone/>
                <wp:docPr id="11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8155" cy="8963025"/>
                          <a:chOff x="0" y="0"/>
                          <a:chExt cx="6828155" cy="8963025"/>
                        </a:xfrm>
                      </wpg:grpSpPr>
                      <pic:pic xmlns:pic="http://schemas.openxmlformats.org/drawingml/2006/picture">
                        <pic:nvPicPr>
                          <pic:cNvPr id="1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8155" cy="8963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" name="Cuadro de texto 4"/>
                        <wps:cNvSpPr txBox="1"/>
                        <wps:spPr>
                          <a:xfrm>
                            <a:off x="57150" y="2085975"/>
                            <a:ext cx="6581775" cy="6391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2255E" w:rsidRPr="00BB5ED7" w:rsidRDefault="0072255E" w:rsidP="00CE23E1">
                              <w:pPr>
                                <w:jc w:val="center"/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</w:pPr>
                              <w:r w:rsidRPr="00BB5ED7"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  <w:t>PROGRAMA EDUCATIVO</w:t>
                              </w:r>
                            </w:p>
                            <w:p w:rsidR="0072255E" w:rsidRPr="00BB5ED7" w:rsidRDefault="0072255E" w:rsidP="00EF3302">
                              <w:pPr>
                                <w:pStyle w:val="TituloInstitucin"/>
                              </w:pPr>
                              <w:r w:rsidRPr="00BB5ED7">
                                <w:t xml:space="preserve">ING. </w:t>
                              </w:r>
                              <w:r w:rsidR="00CE197E" w:rsidRPr="00BB5ED7">
                                <w:t xml:space="preserve">en </w:t>
                              </w:r>
                              <w:r w:rsidR="00CE197E">
                                <w:t>I</w:t>
                              </w:r>
                              <w:r w:rsidR="00CE197E" w:rsidRPr="00BB5ED7">
                                <w:t xml:space="preserve">nstrumentación </w:t>
                              </w:r>
                              <w:r w:rsidR="00CE197E">
                                <w:t>E</w:t>
                              </w:r>
                              <w:r w:rsidR="00CE197E" w:rsidRPr="00BB5ED7">
                                <w:t>lectrónica</w:t>
                              </w:r>
                            </w:p>
                            <w:p w:rsidR="0072255E" w:rsidRPr="00BB5ED7" w:rsidRDefault="0072255E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</w:pPr>
                              <w:r w:rsidRPr="00BB5ED7"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  <w:t>EXPERIENCIA EDUCATIVA</w:t>
                              </w:r>
                            </w:p>
                            <w:p w:rsidR="0072255E" w:rsidRPr="0067182D" w:rsidRDefault="00CE197E" w:rsidP="00DE4277">
                              <w:pPr>
                                <w:pStyle w:val="TituloInstitucin"/>
                              </w:pPr>
                              <w:r>
                                <w:t>Tópicos avanzados de INE II – Sistemas embebidos</w:t>
                              </w:r>
                            </w:p>
                            <w:p w:rsidR="0072255E" w:rsidRPr="00BB5ED7" w:rsidRDefault="0072255E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</w:pPr>
                              <w:r w:rsidRPr="00BB5ED7"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  <w:t>DOCENTE</w:t>
                              </w:r>
                            </w:p>
                            <w:p w:rsidR="000F0296" w:rsidRDefault="000F0296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</w:pPr>
                              <w:r w:rsidRPr="000F0296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Sergio Francisco Hernández Machuca</w:t>
                              </w:r>
                            </w:p>
                            <w:p w:rsidR="0072255E" w:rsidRDefault="00CE197E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  <w:t>PROYECTO No. 5</w:t>
                              </w:r>
                            </w:p>
                            <w:p w:rsidR="00C43FBB" w:rsidRPr="00EF3302" w:rsidRDefault="00CE197E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bCs/>
                                  <w:color w:val="538135" w:themeColor="accent6" w:themeShade="BF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33"/>
                                </w:rPr>
                                <w:t>Control de nivel de agua con Arduino</w:t>
                              </w:r>
                            </w:p>
                            <w:p w:rsidR="0072255E" w:rsidRPr="00BB5ED7" w:rsidRDefault="00B20E1E" w:rsidP="007060B4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  <w:t>INTEGRANTES</w:t>
                              </w:r>
                              <w:r w:rsidR="00C570C5">
                                <w:rPr>
                                  <w:rFonts w:eastAsia="Calibri" w:cs="Times New Roman"/>
                                  <w:b/>
                                  <w:color w:val="538135" w:themeColor="accent6" w:themeShade="BF"/>
                                  <w:szCs w:val="24"/>
                                </w:rPr>
                                <w:t xml:space="preserve"> Y RESPONSABILIDADES</w:t>
                              </w:r>
                            </w:p>
                            <w:p w:rsidR="000F0296" w:rsidRPr="000F0296" w:rsidRDefault="000F0296" w:rsidP="000F0296">
                              <w:pPr>
                                <w:spacing w:line="256" w:lineRule="auto"/>
                                <w:ind w:left="360" w:firstLine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</w:pPr>
                              <w:r w:rsidRPr="000F0296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Mario Cruz Martínez</w:t>
                              </w:r>
                              <w:r w:rsidR="00C570C5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 xml:space="preserve"> – código Arduino</w:t>
                              </w:r>
                            </w:p>
                            <w:p w:rsidR="000F0296" w:rsidRPr="000F0296" w:rsidRDefault="000F0296" w:rsidP="000F0296">
                              <w:pPr>
                                <w:spacing w:line="256" w:lineRule="auto"/>
                                <w:ind w:left="360" w:firstLine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</w:pPr>
                              <w:r w:rsidRPr="000F0296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 xml:space="preserve">Osiel de Jesus López </w:t>
                              </w:r>
                              <w:proofErr w:type="spellStart"/>
                              <w:r w:rsidRPr="000F0296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López</w:t>
                              </w:r>
                              <w:proofErr w:type="spellEnd"/>
                              <w:r w:rsidR="00C570C5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 xml:space="preserve"> </w:t>
                              </w:r>
                              <w:r w:rsidR="00B02D00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–</w:t>
                              </w:r>
                              <w:r w:rsidR="00C570C5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 xml:space="preserve"> </w:t>
                              </w:r>
                              <w:r w:rsidR="00B02D00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Diagrama y simulación</w:t>
                              </w:r>
                            </w:p>
                            <w:p w:rsidR="000F0296" w:rsidRPr="000F0296" w:rsidRDefault="000F0296" w:rsidP="000F0296">
                              <w:pPr>
                                <w:spacing w:line="256" w:lineRule="auto"/>
                                <w:ind w:left="360" w:firstLine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</w:pPr>
                              <w:r w:rsidRPr="000F0296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Wendy Landa Rodríguez</w:t>
                              </w:r>
                              <w:r w:rsidR="00C570C5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 xml:space="preserve"> </w:t>
                              </w:r>
                              <w:r w:rsidR="00B02D00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–</w:t>
                              </w:r>
                              <w:r w:rsidR="00C570C5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 xml:space="preserve"> </w:t>
                              </w:r>
                              <w:r w:rsidR="00B02D00">
                                <w:rPr>
                                  <w:rFonts w:eastAsia="Calibri" w:cs="Times New Roman"/>
                                  <w:b/>
                                  <w:i/>
                                  <w:sz w:val="22"/>
                                  <w:szCs w:val="24"/>
                                </w:rPr>
                                <w:t>Documento Word</w:t>
                              </w:r>
                            </w:p>
                            <w:p w:rsidR="00C43FBB" w:rsidRDefault="00C43FBB" w:rsidP="00CE23E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Times New Roman"/>
                                  <w:szCs w:val="24"/>
                                </w:rPr>
                              </w:pPr>
                            </w:p>
                            <w:p w:rsidR="0072255E" w:rsidRPr="007114FC" w:rsidRDefault="0072255E" w:rsidP="00CE23E1">
                              <w:pPr>
                                <w:spacing w:line="256" w:lineRule="auto"/>
                                <w:jc w:val="right"/>
                                <w:rPr>
                                  <w:rFonts w:eastAsia="Calibri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szCs w:val="24"/>
                                </w:rPr>
                                <w:t xml:space="preserve">FECHA: XALAPA, VER. A </w:t>
                              </w:r>
                              <w:r w:rsidR="00B02D00">
                                <w:rPr>
                                  <w:rFonts w:eastAsia="Calibri" w:cs="Times New Roman"/>
                                  <w:szCs w:val="24"/>
                                </w:rPr>
                                <w:t>30</w:t>
                              </w:r>
                              <w:r>
                                <w:rPr>
                                  <w:rFonts w:eastAsia="Calibri" w:cs="Times New Roman"/>
                                  <w:szCs w:val="24"/>
                                </w:rPr>
                                <w:t xml:space="preserve"> DE</w:t>
                              </w:r>
                              <w:r w:rsidR="00C43FBB">
                                <w:rPr>
                                  <w:rFonts w:eastAsia="Calibri" w:cs="Times New Roman"/>
                                  <w:szCs w:val="24"/>
                                </w:rPr>
                                <w:t xml:space="preserve"> </w:t>
                              </w:r>
                              <w:r w:rsidR="00B02D00">
                                <w:rPr>
                                  <w:rFonts w:eastAsia="Calibri" w:cs="Times New Roman"/>
                                  <w:szCs w:val="24"/>
                                </w:rPr>
                                <w:t>SEPTIEMBRE</w:t>
                              </w:r>
                              <w:r w:rsidR="00BB5ED7">
                                <w:rPr>
                                  <w:rFonts w:eastAsia="Calibri" w:cs="Times New Roman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 w:cs="Times New Roman"/>
                                  <w:szCs w:val="24"/>
                                </w:rPr>
                                <w:t>DEL 20</w:t>
                              </w:r>
                              <w:r w:rsidR="00C43FBB">
                                <w:rPr>
                                  <w:rFonts w:eastAsia="Calibri" w:cs="Times New Roman"/>
                                  <w:szCs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886043" id="Grupo 5" o:spid="_x0000_s1026" style="position:absolute;left:0;text-align:left;margin-left:0;margin-top:-61.35pt;width:537.65pt;height:705.75pt;z-index:251644928;mso-position-horizontal:center;mso-position-horizontal-relative:page" coordsize="68281,8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68281;height:89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" o:spid="_x0000_s1028" type="#_x0000_t202" style="position:absolute;left:571;top:20859;width:65818;height:639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" fillcolor="window" strokeweight=".5pt">
                  <v:textbox>
                    <w:txbxContent>
                      <w:p w:rsidR="0072255E" w:rsidRPr="00BB5ED7" w:rsidRDefault="0072255E" w:rsidP="00CE23E1">
                        <w:pPr>
                          <w:jc w:val="center"/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</w:pPr>
                        <w:r w:rsidRPr="00BB5ED7"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  <w:t>PROGRAMA EDUCATIVO</w:t>
                        </w:r>
                      </w:p>
                      <w:p w:rsidR="0072255E" w:rsidRPr="00BB5ED7" w:rsidRDefault="0072255E" w:rsidP="00EF3302">
                        <w:pPr>
                          <w:pStyle w:val="TituloInstitucin"/>
                        </w:pPr>
                        <w:r w:rsidRPr="00BB5ED7">
                          <w:t xml:space="preserve">ING. </w:t>
                        </w:r>
                        <w:r w:rsidR="00CE197E" w:rsidRPr="00BB5ED7">
                          <w:t xml:space="preserve">en </w:t>
                        </w:r>
                        <w:r w:rsidR="00CE197E">
                          <w:t>I</w:t>
                        </w:r>
                        <w:r w:rsidR="00CE197E" w:rsidRPr="00BB5ED7">
                          <w:t xml:space="preserve">nstrumentación </w:t>
                        </w:r>
                        <w:r w:rsidR="00CE197E">
                          <w:t>E</w:t>
                        </w:r>
                        <w:r w:rsidR="00CE197E" w:rsidRPr="00BB5ED7">
                          <w:t>lectrónica</w:t>
                        </w:r>
                      </w:p>
                      <w:p w:rsidR="0072255E" w:rsidRPr="00BB5ED7" w:rsidRDefault="0072255E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</w:pPr>
                        <w:r w:rsidRPr="00BB5ED7"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  <w:t>EXPERIENCIA EDUCATIVA</w:t>
                        </w:r>
                      </w:p>
                      <w:p w:rsidR="0072255E" w:rsidRPr="0067182D" w:rsidRDefault="00CE197E" w:rsidP="00DE4277">
                        <w:pPr>
                          <w:pStyle w:val="TituloInstitucin"/>
                        </w:pPr>
                        <w:r>
                          <w:t>Tópicos avanzados de INE II – Sistemas embebidos</w:t>
                        </w:r>
                      </w:p>
                      <w:p w:rsidR="0072255E" w:rsidRPr="00BB5ED7" w:rsidRDefault="0072255E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</w:pPr>
                        <w:r w:rsidRPr="00BB5ED7"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  <w:t>DOCENTE</w:t>
                        </w:r>
                      </w:p>
                      <w:p w:rsidR="000F0296" w:rsidRDefault="000F0296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</w:pPr>
                        <w:r w:rsidRPr="000F0296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Sergio Francisco Hernández Machuca</w:t>
                        </w:r>
                      </w:p>
                      <w:p w:rsidR="0072255E" w:rsidRDefault="00CE197E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  <w:t>PROYECTO No. 5</w:t>
                        </w:r>
                      </w:p>
                      <w:p w:rsidR="00C43FBB" w:rsidRPr="00EF3302" w:rsidRDefault="00CE197E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bCs/>
                            <w:color w:val="538135" w:themeColor="accent6" w:themeShade="BF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33"/>
                          </w:rPr>
                          <w:t>Control de nivel de agua con Arduino</w:t>
                        </w:r>
                      </w:p>
                      <w:p w:rsidR="0072255E" w:rsidRPr="00BB5ED7" w:rsidRDefault="00B20E1E" w:rsidP="007060B4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  <w:t>INTEGRANTES</w:t>
                        </w:r>
                        <w:r w:rsidR="00C570C5">
                          <w:rPr>
                            <w:rFonts w:eastAsia="Calibri" w:cs="Times New Roman"/>
                            <w:b/>
                            <w:color w:val="538135" w:themeColor="accent6" w:themeShade="BF"/>
                            <w:szCs w:val="24"/>
                          </w:rPr>
                          <w:t xml:space="preserve"> Y RESPONSABILIDADES</w:t>
                        </w:r>
                      </w:p>
                      <w:p w:rsidR="000F0296" w:rsidRPr="000F0296" w:rsidRDefault="000F0296" w:rsidP="000F0296">
                        <w:pPr>
                          <w:spacing w:line="256" w:lineRule="auto"/>
                          <w:ind w:left="360" w:firstLine="0"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</w:pPr>
                        <w:r w:rsidRPr="000F0296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Mario Cruz Martínez</w:t>
                        </w:r>
                        <w:r w:rsidR="00C570C5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 xml:space="preserve"> – código Arduino</w:t>
                        </w:r>
                      </w:p>
                      <w:p w:rsidR="000F0296" w:rsidRPr="000F0296" w:rsidRDefault="000F0296" w:rsidP="000F0296">
                        <w:pPr>
                          <w:spacing w:line="256" w:lineRule="auto"/>
                          <w:ind w:left="360" w:firstLine="0"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</w:pPr>
                        <w:r w:rsidRPr="000F0296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 xml:space="preserve">Osiel de Jesus López </w:t>
                        </w:r>
                        <w:proofErr w:type="spellStart"/>
                        <w:r w:rsidRPr="000F0296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López</w:t>
                        </w:r>
                        <w:proofErr w:type="spellEnd"/>
                        <w:r w:rsidR="00C570C5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 xml:space="preserve"> </w:t>
                        </w:r>
                        <w:r w:rsidR="00B02D00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–</w:t>
                        </w:r>
                        <w:r w:rsidR="00C570C5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 xml:space="preserve"> </w:t>
                        </w:r>
                        <w:r w:rsidR="00B02D00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Diagrama y simulación</w:t>
                        </w:r>
                      </w:p>
                      <w:p w:rsidR="000F0296" w:rsidRPr="000F0296" w:rsidRDefault="000F0296" w:rsidP="000F0296">
                        <w:pPr>
                          <w:spacing w:line="256" w:lineRule="auto"/>
                          <w:ind w:left="360" w:firstLine="0"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</w:pPr>
                        <w:r w:rsidRPr="000F0296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Wendy Landa Rodríguez</w:t>
                        </w:r>
                        <w:r w:rsidR="00C570C5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 xml:space="preserve"> </w:t>
                        </w:r>
                        <w:r w:rsidR="00B02D00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–</w:t>
                        </w:r>
                        <w:r w:rsidR="00C570C5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 xml:space="preserve"> </w:t>
                        </w:r>
                        <w:r w:rsidR="00B02D00">
                          <w:rPr>
                            <w:rFonts w:eastAsia="Calibri" w:cs="Times New Roman"/>
                            <w:b/>
                            <w:i/>
                            <w:sz w:val="22"/>
                            <w:szCs w:val="24"/>
                          </w:rPr>
                          <w:t>Documento Word</w:t>
                        </w:r>
                      </w:p>
                      <w:p w:rsidR="00C43FBB" w:rsidRDefault="00C43FBB" w:rsidP="00CE23E1">
                        <w:pPr>
                          <w:spacing w:line="256" w:lineRule="auto"/>
                          <w:jc w:val="center"/>
                          <w:rPr>
                            <w:rFonts w:eastAsia="Calibri" w:cs="Times New Roman"/>
                            <w:szCs w:val="24"/>
                          </w:rPr>
                        </w:pPr>
                      </w:p>
                      <w:p w:rsidR="0072255E" w:rsidRPr="007114FC" w:rsidRDefault="0072255E" w:rsidP="00CE23E1">
                        <w:pPr>
                          <w:spacing w:line="256" w:lineRule="auto"/>
                          <w:jc w:val="right"/>
                          <w:rPr>
                            <w:rFonts w:eastAsia="Calibri" w:cs="Times New Roman"/>
                            <w:szCs w:val="24"/>
                          </w:rPr>
                        </w:pPr>
                        <w:r>
                          <w:rPr>
                            <w:rFonts w:eastAsia="Calibri" w:cs="Times New Roman"/>
                            <w:szCs w:val="24"/>
                          </w:rPr>
                          <w:t xml:space="preserve">FECHA: XALAPA, VER. A </w:t>
                        </w:r>
                        <w:r w:rsidR="00B02D00">
                          <w:rPr>
                            <w:rFonts w:eastAsia="Calibri" w:cs="Times New Roman"/>
                            <w:szCs w:val="24"/>
                          </w:rPr>
                          <w:t>30</w:t>
                        </w:r>
                        <w:r>
                          <w:rPr>
                            <w:rFonts w:eastAsia="Calibri" w:cs="Times New Roman"/>
                            <w:szCs w:val="24"/>
                          </w:rPr>
                          <w:t xml:space="preserve"> DE</w:t>
                        </w:r>
                        <w:r w:rsidR="00C43FBB">
                          <w:rPr>
                            <w:rFonts w:eastAsia="Calibri" w:cs="Times New Roman"/>
                            <w:szCs w:val="24"/>
                          </w:rPr>
                          <w:t xml:space="preserve"> </w:t>
                        </w:r>
                        <w:r w:rsidR="00B02D00">
                          <w:rPr>
                            <w:rFonts w:eastAsia="Calibri" w:cs="Times New Roman"/>
                            <w:szCs w:val="24"/>
                          </w:rPr>
                          <w:t>SEPTIEMBRE</w:t>
                        </w:r>
                        <w:r w:rsidR="00BB5ED7">
                          <w:rPr>
                            <w:rFonts w:eastAsia="Calibri" w:cs="Times New Roman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eastAsia="Calibri" w:cs="Times New Roman"/>
                            <w:szCs w:val="24"/>
                          </w:rPr>
                          <w:t>DEL 20</w:t>
                        </w:r>
                        <w:r w:rsidR="00C43FBB">
                          <w:rPr>
                            <w:rFonts w:eastAsia="Calibri" w:cs="Times New Roman"/>
                            <w:szCs w:val="24"/>
                          </w:rPr>
                          <w:t>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8007A">
        <w:rPr>
          <w:rFonts w:eastAsia="Calibri" w:cs="Times New Roman"/>
          <w:b/>
          <w:color w:val="538135"/>
          <w:szCs w:val="24"/>
        </w:rPr>
        <w:t>‘</w:t>
      </w:r>
      <w:r w:rsidR="004170CD">
        <w:rPr>
          <w:rFonts w:eastAsia="Calibri" w:cs="Times New Roman"/>
          <w:b/>
          <w:color w:val="538135"/>
          <w:szCs w:val="24"/>
        </w:rPr>
        <w:t xml:space="preserve">      </w:t>
      </w: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B20E1E">
      <w:pPr>
        <w:spacing w:after="160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Pr="00CE23E1" w:rsidRDefault="00CE23E1" w:rsidP="00CE23E1">
      <w:pPr>
        <w:spacing w:after="160" w:line="259" w:lineRule="auto"/>
        <w:ind w:left="0" w:firstLine="0"/>
        <w:rPr>
          <w:rFonts w:eastAsiaTheme="minorHAnsi" w:cstheme="minorBidi"/>
          <w:color w:val="auto"/>
          <w:lang w:eastAsia="en-US"/>
        </w:rPr>
      </w:pPr>
    </w:p>
    <w:p w:rsidR="00CE23E1" w:rsidRDefault="00CE23E1" w:rsidP="00C43FBB">
      <w:pPr>
        <w:spacing w:after="160" w:line="259" w:lineRule="auto"/>
        <w:ind w:left="0" w:firstLine="0"/>
        <w:jc w:val="left"/>
      </w:pPr>
      <w:r>
        <w:br w:type="page"/>
      </w:r>
    </w:p>
    <w:p w:rsidR="001358C0" w:rsidRDefault="00137E11" w:rsidP="00CE197E">
      <w:pPr>
        <w:pStyle w:val="Ttulo1"/>
      </w:pPr>
      <w:r>
        <w:lastRenderedPageBreak/>
        <w:t>INTRODUCCIÓN</w:t>
      </w:r>
    </w:p>
    <w:p w:rsidR="00CE197E" w:rsidRDefault="00CE197E" w:rsidP="00CE197E">
      <w:r w:rsidRPr="00CE197E">
        <w:t>Los controladores de nivel de agua no necesitan operador para realizar las operaciones de arranque</w:t>
      </w:r>
      <w:r>
        <w:t xml:space="preserve"> </w:t>
      </w:r>
      <w:r w:rsidRPr="00CE197E">
        <w:t>y parada de la bomba de agua. Este controlador automático de nivel de agua enciende el motor cuando el nivel de agua en el tanque es bajo</w:t>
      </w:r>
      <w:r>
        <w:t>,</w:t>
      </w:r>
      <w:r w:rsidRPr="00CE197E">
        <w:t xml:space="preserve"> (límite inferior prefijado deseado)</w:t>
      </w:r>
      <w:r>
        <w:t>, a</w:t>
      </w:r>
      <w:r w:rsidRPr="00CE197E">
        <w:t>paga</w:t>
      </w:r>
      <w:r>
        <w:t>ndo</w:t>
      </w:r>
      <w:r w:rsidRPr="00CE197E">
        <w:t xml:space="preserve"> el motor</w:t>
      </w:r>
      <w:r>
        <w:t xml:space="preserve"> </w:t>
      </w:r>
      <w:r w:rsidRPr="00CE197E">
        <w:t>una vez que el tanque se llena.</w:t>
      </w:r>
    </w:p>
    <w:p w:rsidR="00CE197E" w:rsidRDefault="00CE197E">
      <w:pPr>
        <w:spacing w:after="160" w:line="259" w:lineRule="auto"/>
        <w:ind w:left="0" w:firstLine="0"/>
        <w:jc w:val="left"/>
      </w:pPr>
      <w:r>
        <w:br w:type="page"/>
      </w:r>
    </w:p>
    <w:p w:rsidR="00CE197E" w:rsidRDefault="00137E11" w:rsidP="00137E11">
      <w:pPr>
        <w:pStyle w:val="Ttulo1"/>
      </w:pPr>
      <w:r>
        <w:t>MATERIALES REQUERIDOS</w:t>
      </w:r>
    </w:p>
    <w:p w:rsidR="00137E11" w:rsidRDefault="00137E11" w:rsidP="00137E11">
      <w:pPr>
        <w:pStyle w:val="Prrafodelista"/>
        <w:numPr>
          <w:ilvl w:val="0"/>
          <w:numId w:val="20"/>
        </w:numPr>
      </w:pPr>
      <w:r>
        <w:t>Arduino Uno</w:t>
      </w:r>
    </w:p>
    <w:p w:rsidR="00137E11" w:rsidRDefault="00137E11" w:rsidP="00137E11">
      <w:pPr>
        <w:pStyle w:val="Prrafodelista"/>
        <w:numPr>
          <w:ilvl w:val="0"/>
          <w:numId w:val="20"/>
        </w:numPr>
      </w:pPr>
      <w:r>
        <w:t>LCD 20x4</w:t>
      </w:r>
    </w:p>
    <w:p w:rsidR="00137E11" w:rsidRDefault="00137E11" w:rsidP="00137E11">
      <w:pPr>
        <w:pStyle w:val="Prrafodelista"/>
        <w:numPr>
          <w:ilvl w:val="0"/>
          <w:numId w:val="20"/>
        </w:numPr>
      </w:pPr>
      <w:r>
        <w:t>Sensor flotante</w:t>
      </w:r>
    </w:p>
    <w:p w:rsidR="00137E11" w:rsidRDefault="00137E11" w:rsidP="00137E11">
      <w:pPr>
        <w:pStyle w:val="Prrafodelista"/>
        <w:numPr>
          <w:ilvl w:val="0"/>
          <w:numId w:val="20"/>
        </w:numPr>
      </w:pPr>
      <w:r>
        <w:t>1K, 200E, 10K resistencias</w:t>
      </w:r>
    </w:p>
    <w:p w:rsidR="00137E11" w:rsidRDefault="00137E11" w:rsidP="00137E11">
      <w:pPr>
        <w:pStyle w:val="Prrafodelista"/>
        <w:numPr>
          <w:ilvl w:val="0"/>
          <w:numId w:val="20"/>
        </w:numPr>
      </w:pPr>
      <w:r>
        <w:t>Relevador 12V</w:t>
      </w:r>
    </w:p>
    <w:p w:rsidR="00137E11" w:rsidRDefault="00137E11" w:rsidP="00137E11">
      <w:pPr>
        <w:pStyle w:val="Prrafodelista"/>
        <w:numPr>
          <w:ilvl w:val="0"/>
          <w:numId w:val="20"/>
        </w:numPr>
      </w:pPr>
      <w:r>
        <w:t>Transistor BC548</w:t>
      </w:r>
    </w:p>
    <w:p w:rsidR="00137E11" w:rsidRDefault="00137E11" w:rsidP="00137E11">
      <w:pPr>
        <w:pStyle w:val="Prrafodelista"/>
        <w:numPr>
          <w:ilvl w:val="0"/>
          <w:numId w:val="20"/>
        </w:numPr>
      </w:pPr>
      <w:r>
        <w:t>Interruptores</w:t>
      </w:r>
    </w:p>
    <w:p w:rsidR="00137E11" w:rsidRDefault="00137E11">
      <w:pPr>
        <w:spacing w:after="160" w:line="259" w:lineRule="auto"/>
        <w:ind w:left="0" w:firstLine="0"/>
        <w:jc w:val="left"/>
      </w:pPr>
      <w:r>
        <w:br w:type="page"/>
      </w:r>
    </w:p>
    <w:p w:rsidR="00137E11" w:rsidRDefault="00431C07" w:rsidP="00431C07">
      <w:pPr>
        <w:pStyle w:val="Ttulo1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283915</wp:posOffset>
            </wp:positionV>
            <wp:extent cx="5971540" cy="3994785"/>
            <wp:effectExtent l="0" t="0" r="0" b="571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E11">
        <w:t xml:space="preserve">CIRCUITO CONTROLADOR DE NIVEL DE AGUA  </w:t>
      </w:r>
    </w:p>
    <w:p w:rsidR="00137E11" w:rsidRPr="00137E11" w:rsidRDefault="00137E11" w:rsidP="00137E11">
      <w:pPr>
        <w:pStyle w:val="Descripcin"/>
      </w:pPr>
      <w:r>
        <w:t xml:space="preserve">Fig. </w:t>
      </w:r>
      <w:r w:rsidR="0065212B">
        <w:fldChar w:fldCharType="begin"/>
      </w:r>
      <w:r w:rsidR="0065212B">
        <w:instrText xml:space="preserve"> SEQ Fig. \* ARABIC </w:instrText>
      </w:r>
      <w:r w:rsidR="0065212B">
        <w:fldChar w:fldCharType="separate"/>
      </w:r>
      <w:r w:rsidR="00C570C5">
        <w:rPr>
          <w:noProof/>
        </w:rPr>
        <w:t>1</w:t>
      </w:r>
      <w:r w:rsidR="0065212B">
        <w:fldChar w:fldCharType="end"/>
      </w:r>
      <w:r>
        <w:t xml:space="preserve"> Diagrama</w:t>
      </w:r>
      <w:r>
        <w:rPr>
          <w:noProof/>
        </w:rPr>
        <w:t xml:space="preserve"> de conección de los componestes</w:t>
      </w:r>
    </w:p>
    <w:p w:rsidR="00431C07" w:rsidRDefault="00431C07" w:rsidP="00431C07">
      <w:r>
        <w:t>Los componentes principales del controlador de nivel de agua son relés y sensores de nivel. Los sensores de nivel se construyen utilizando analógico en posición cercana con + 5V. El agua actúa como conductor cuand</w:t>
      </w:r>
      <w:r>
        <w:t>o</w:t>
      </w:r>
      <w:r>
        <w:t xml:space="preserve"> toca el contacto, </w:t>
      </w:r>
      <w:r>
        <w:t>pasando algo de</w:t>
      </w:r>
      <w:r>
        <w:t xml:space="preserve"> voltaje a</w:t>
      </w:r>
      <w:r>
        <w:t xml:space="preserve"> los pines</w:t>
      </w:r>
      <w:r>
        <w:t xml:space="preserve"> analógico, de esta manera detecta el nivel del agua. Se pueden utilizar sensores de flotación en lugar de contactos.</w:t>
      </w:r>
    </w:p>
    <w:p w:rsidR="00431C07" w:rsidRDefault="00431C07" w:rsidP="00431C07">
      <w:r>
        <w:t>La bomba se puede controlar manualmente mediante interruptores. La bomba se apaga automáticamente cuando detecta que el nivel del tanque superior está lleno o el tanque del sumidero inferior está vacío. En funcionamiento automático, la bomba se enciende cuando el nivel superior del tanque desciende por debajo del nivel del sensor.</w:t>
      </w:r>
    </w:p>
    <w:p w:rsidR="00EF3302" w:rsidRDefault="00431C07" w:rsidP="00431C07">
      <w:r>
        <w:t>La bomba de agua está conectada al relé. La pantalla LCD muestra el nivel del tanque y el estado de la bomba.</w:t>
      </w:r>
    </w:p>
    <w:p w:rsidR="00C570C5" w:rsidRDefault="0065212B" w:rsidP="00C570C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E270F7" wp14:editId="101479CB">
                <wp:simplePos x="0" y="0"/>
                <wp:positionH relativeFrom="column">
                  <wp:posOffset>471170</wp:posOffset>
                </wp:positionH>
                <wp:positionV relativeFrom="paragraph">
                  <wp:posOffset>4928235</wp:posOffset>
                </wp:positionV>
                <wp:extent cx="5029200" cy="635"/>
                <wp:effectExtent l="0" t="0" r="0" b="0"/>
                <wp:wrapTopAndBottom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212B" w:rsidRPr="00F30665" w:rsidRDefault="0065212B" w:rsidP="0065212B">
                            <w:pPr>
                              <w:pStyle w:val="Descripcin"/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C570C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C570C5">
                              <w:t>Diagrama simulado con tanque vacíos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270F7" id="Cuadro de texto 3" o:spid="_x0000_s1029" type="#_x0000_t202" style="position:absolute;left:0;text-align:left;margin-left:37.1pt;margin-top:388.05pt;width:39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" stroked="f">
                <v:textbox style="mso-fit-shape-to-text:t" inset="0,0,0,0">
                  <w:txbxContent>
                    <w:p w:rsidR="0065212B" w:rsidRPr="00F30665" w:rsidRDefault="0065212B" w:rsidP="0065212B">
                      <w:pPr>
                        <w:pStyle w:val="Descripcin"/>
                        <w:rPr>
                          <w:noProof/>
                          <w:color w:val="000000" w:themeColor="text1"/>
                          <w:sz w:val="24"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C570C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C570C5">
                        <w:t>Diagrama simulado con tanque vacíos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6462ED3">
            <wp:simplePos x="0" y="0"/>
            <wp:positionH relativeFrom="margin">
              <wp:align>center</wp:align>
            </wp:positionH>
            <wp:positionV relativeFrom="paragraph">
              <wp:posOffset>3922</wp:posOffset>
            </wp:positionV>
            <wp:extent cx="5029200" cy="486727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0C5">
        <w:t xml:space="preserve">La manera fácil y sencilla para simular los sensores de nivel de agua fue utilizando interruptores, conocidos como </w:t>
      </w:r>
      <w:proofErr w:type="spellStart"/>
      <w:r w:rsidR="00C570C5">
        <w:t>push</w:t>
      </w:r>
      <w:proofErr w:type="spellEnd"/>
      <w:r w:rsidR="00C570C5">
        <w:t xml:space="preserve"> </w:t>
      </w:r>
      <w:proofErr w:type="spellStart"/>
      <w:r w:rsidR="00C570C5">
        <w:t>button</w:t>
      </w:r>
      <w:proofErr w:type="spellEnd"/>
      <w:r w:rsidR="00C570C5">
        <w:t xml:space="preserve">, de esta manera el programa interpreta las señales y puede proseguir a las instrucciones predefinidas. En la figura 2, tenemos el circuito en simulación activa, indicando los estados </w:t>
      </w:r>
      <w:r w:rsidR="00B02D00">
        <w:t>actuales</w:t>
      </w:r>
      <w:bookmarkStart w:id="1" w:name="_GoBack"/>
      <w:bookmarkEnd w:id="1"/>
      <w:r w:rsidR="00C570C5">
        <w:t>.</w:t>
      </w:r>
    </w:p>
    <w:p w:rsidR="00C570C5" w:rsidRDefault="00C570C5">
      <w:pPr>
        <w:spacing w:after="160" w:line="259" w:lineRule="auto"/>
        <w:ind w:left="0" w:firstLine="0"/>
        <w:jc w:val="left"/>
      </w:pPr>
      <w:r>
        <w:br w:type="page"/>
      </w:r>
    </w:p>
    <w:p w:rsidR="0065212B" w:rsidRDefault="00C570C5" w:rsidP="00C570C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183178" wp14:editId="7C2E91F2">
                <wp:simplePos x="0" y="0"/>
                <wp:positionH relativeFrom="column">
                  <wp:posOffset>499745</wp:posOffset>
                </wp:positionH>
                <wp:positionV relativeFrom="paragraph">
                  <wp:posOffset>4785360</wp:posOffset>
                </wp:positionV>
                <wp:extent cx="4962525" cy="635"/>
                <wp:effectExtent l="0" t="0" r="0" b="0"/>
                <wp:wrapTopAndBottom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70C5" w:rsidRPr="00FE10DD" w:rsidRDefault="00C570C5" w:rsidP="00C570C5">
                            <w:pPr>
                              <w:pStyle w:val="Descripcin"/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Diagrama simulado con tanques llenos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3178" id="Cuadro de texto 5" o:spid="_x0000_s1030" type="#_x0000_t202" style="position:absolute;left:0;text-align:left;margin-left:39.35pt;margin-top:376.8pt;width:390.7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" stroked="f">
                <v:textbox style="mso-fit-shape-to-text:t" inset="0,0,0,0">
                  <w:txbxContent>
                    <w:p w:rsidR="00C570C5" w:rsidRPr="00FE10DD" w:rsidRDefault="00C570C5" w:rsidP="00C570C5">
                      <w:pPr>
                        <w:pStyle w:val="Descripcin"/>
                        <w:rPr>
                          <w:noProof/>
                          <w:color w:val="000000" w:themeColor="text1"/>
                          <w:sz w:val="24"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Diagrama simulado con tanques llenos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E3CD9F7">
            <wp:simplePos x="0" y="0"/>
            <wp:positionH relativeFrom="margin">
              <wp:align>center</wp:align>
            </wp:positionH>
            <wp:positionV relativeFrom="paragraph">
              <wp:posOffset>3922</wp:posOffset>
            </wp:positionV>
            <wp:extent cx="4962525" cy="4724400"/>
            <wp:effectExtent l="0" t="0" r="952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Al momento de que los sensores manden un voltaje mínimo requerido, la bomba se </w:t>
      </w:r>
      <w:proofErr w:type="gramStart"/>
      <w:r>
        <w:t>apagara</w:t>
      </w:r>
      <w:proofErr w:type="gramEnd"/>
      <w:r>
        <w:t>, a su vez el LED verde encenderá, mientras que el LED rojo se apagará. Todo el estado del sistema será proyectado en la LCD.</w:t>
      </w:r>
      <w:r w:rsidR="0065212B">
        <w:br w:type="page"/>
      </w:r>
    </w:p>
    <w:p w:rsidR="00431C07" w:rsidRDefault="0065212B" w:rsidP="0065212B">
      <w:pPr>
        <w:pStyle w:val="Ttulo1"/>
      </w:pPr>
      <w:r>
        <w:t>CONCLUSIÓN</w:t>
      </w:r>
    </w:p>
    <w:p w:rsidR="0065212B" w:rsidRPr="0065212B" w:rsidRDefault="0065212B" w:rsidP="0065212B">
      <w:r w:rsidRPr="0065212B">
        <w:t>Pruebe el circuito con agua y observe el LED y el relé encendido / apagado con condiciones de prueba simuladas.</w:t>
      </w:r>
    </w:p>
    <w:p w:rsidR="0065212B" w:rsidRPr="0065212B" w:rsidRDefault="0065212B" w:rsidP="0065212B">
      <w:r w:rsidRPr="0065212B">
        <w:t>Para una medición continua y precisa del nivel del agua, puede consultar “Medición simplificada con el libro electrónico Arduino” disponible en circuits4you.com y Amazon.</w:t>
      </w:r>
    </w:p>
    <w:sectPr w:rsidR="0065212B" w:rsidRPr="0065212B" w:rsidSect="007060B4">
      <w:headerReference w:type="even" r:id="rId16"/>
      <w:headerReference w:type="default" r:id="rId17"/>
      <w:headerReference w:type="first" r:id="rId18"/>
      <w:pgSz w:w="12240" w:h="15840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28E8" w:rsidRDefault="00AC28E8">
      <w:pPr>
        <w:spacing w:after="0" w:line="240" w:lineRule="auto"/>
      </w:pPr>
      <w:r>
        <w:separator/>
      </w:r>
    </w:p>
  </w:endnote>
  <w:endnote w:type="continuationSeparator" w:id="0">
    <w:p w:rsidR="00AC28E8" w:rsidRDefault="00AC28E8">
      <w:pPr>
        <w:spacing w:after="0" w:line="240" w:lineRule="auto"/>
      </w:pPr>
      <w:r>
        <w:continuationSeparator/>
      </w:r>
    </w:p>
  </w:endnote>
  <w:endnote w:type="continuationNotice" w:id="1">
    <w:p w:rsidR="00AC28E8" w:rsidRDefault="00AC28E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28E8" w:rsidRDefault="00AC28E8">
      <w:pPr>
        <w:spacing w:after="0" w:line="240" w:lineRule="auto"/>
      </w:pPr>
      <w:r>
        <w:separator/>
      </w:r>
    </w:p>
  </w:footnote>
  <w:footnote w:type="continuationSeparator" w:id="0">
    <w:p w:rsidR="00AC28E8" w:rsidRDefault="00AC28E8">
      <w:pPr>
        <w:spacing w:after="0" w:line="240" w:lineRule="auto"/>
      </w:pPr>
      <w:r>
        <w:continuationSeparator/>
      </w:r>
    </w:p>
  </w:footnote>
  <w:footnote w:type="continuationNotice" w:id="1">
    <w:p w:rsidR="00AC28E8" w:rsidRDefault="00AC28E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255E" w:rsidRDefault="0072255E">
    <w:pPr>
      <w:spacing w:after="0" w:line="276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255E" w:rsidRDefault="0072255E">
    <w:pPr>
      <w:spacing w:after="0" w:line="276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255E" w:rsidRDefault="0072255E">
    <w:pPr>
      <w:spacing w:after="0" w:line="276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1E08"/>
    <w:multiLevelType w:val="hybridMultilevel"/>
    <w:tmpl w:val="C28861A6"/>
    <w:lvl w:ilvl="0" w:tplc="BD5871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6692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200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E240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D43D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E262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8265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7ACE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A2BB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7E617A"/>
    <w:multiLevelType w:val="hybridMultilevel"/>
    <w:tmpl w:val="8E8ADA9E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5" w:hanging="360"/>
      </w:pPr>
    </w:lvl>
    <w:lvl w:ilvl="2" w:tplc="080A001B" w:tentative="1">
      <w:start w:val="1"/>
      <w:numFmt w:val="lowerRoman"/>
      <w:lvlText w:val="%3."/>
      <w:lvlJc w:val="right"/>
      <w:pPr>
        <w:ind w:left="1785" w:hanging="180"/>
      </w:pPr>
    </w:lvl>
    <w:lvl w:ilvl="3" w:tplc="080A000F" w:tentative="1">
      <w:start w:val="1"/>
      <w:numFmt w:val="decimal"/>
      <w:lvlText w:val="%4."/>
      <w:lvlJc w:val="left"/>
      <w:pPr>
        <w:ind w:left="2505" w:hanging="360"/>
      </w:pPr>
    </w:lvl>
    <w:lvl w:ilvl="4" w:tplc="080A0019" w:tentative="1">
      <w:start w:val="1"/>
      <w:numFmt w:val="lowerLetter"/>
      <w:lvlText w:val="%5."/>
      <w:lvlJc w:val="left"/>
      <w:pPr>
        <w:ind w:left="3225" w:hanging="360"/>
      </w:pPr>
    </w:lvl>
    <w:lvl w:ilvl="5" w:tplc="080A001B" w:tentative="1">
      <w:start w:val="1"/>
      <w:numFmt w:val="lowerRoman"/>
      <w:lvlText w:val="%6."/>
      <w:lvlJc w:val="right"/>
      <w:pPr>
        <w:ind w:left="3945" w:hanging="180"/>
      </w:pPr>
    </w:lvl>
    <w:lvl w:ilvl="6" w:tplc="080A000F" w:tentative="1">
      <w:start w:val="1"/>
      <w:numFmt w:val="decimal"/>
      <w:lvlText w:val="%7."/>
      <w:lvlJc w:val="left"/>
      <w:pPr>
        <w:ind w:left="4665" w:hanging="360"/>
      </w:pPr>
    </w:lvl>
    <w:lvl w:ilvl="7" w:tplc="080A0019" w:tentative="1">
      <w:start w:val="1"/>
      <w:numFmt w:val="lowerLetter"/>
      <w:lvlText w:val="%8."/>
      <w:lvlJc w:val="left"/>
      <w:pPr>
        <w:ind w:left="5385" w:hanging="360"/>
      </w:pPr>
    </w:lvl>
    <w:lvl w:ilvl="8" w:tplc="08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197E28BD"/>
    <w:multiLevelType w:val="hybridMultilevel"/>
    <w:tmpl w:val="90FA6F80"/>
    <w:lvl w:ilvl="0" w:tplc="F984F49C">
      <w:start w:val="1"/>
      <w:numFmt w:val="lowerLetter"/>
      <w:lvlText w:val="%1)"/>
      <w:lvlJc w:val="left"/>
      <w:pPr>
        <w:ind w:left="34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5" w:hanging="360"/>
      </w:pPr>
    </w:lvl>
    <w:lvl w:ilvl="2" w:tplc="080A001B" w:tentative="1">
      <w:start w:val="1"/>
      <w:numFmt w:val="lowerRoman"/>
      <w:lvlText w:val="%3."/>
      <w:lvlJc w:val="right"/>
      <w:pPr>
        <w:ind w:left="1785" w:hanging="180"/>
      </w:pPr>
    </w:lvl>
    <w:lvl w:ilvl="3" w:tplc="080A000F" w:tentative="1">
      <w:start w:val="1"/>
      <w:numFmt w:val="decimal"/>
      <w:lvlText w:val="%4."/>
      <w:lvlJc w:val="left"/>
      <w:pPr>
        <w:ind w:left="2505" w:hanging="360"/>
      </w:pPr>
    </w:lvl>
    <w:lvl w:ilvl="4" w:tplc="080A0019" w:tentative="1">
      <w:start w:val="1"/>
      <w:numFmt w:val="lowerLetter"/>
      <w:lvlText w:val="%5."/>
      <w:lvlJc w:val="left"/>
      <w:pPr>
        <w:ind w:left="3225" w:hanging="360"/>
      </w:pPr>
    </w:lvl>
    <w:lvl w:ilvl="5" w:tplc="080A001B" w:tentative="1">
      <w:start w:val="1"/>
      <w:numFmt w:val="lowerRoman"/>
      <w:lvlText w:val="%6."/>
      <w:lvlJc w:val="right"/>
      <w:pPr>
        <w:ind w:left="3945" w:hanging="180"/>
      </w:pPr>
    </w:lvl>
    <w:lvl w:ilvl="6" w:tplc="080A000F" w:tentative="1">
      <w:start w:val="1"/>
      <w:numFmt w:val="decimal"/>
      <w:lvlText w:val="%7."/>
      <w:lvlJc w:val="left"/>
      <w:pPr>
        <w:ind w:left="4665" w:hanging="360"/>
      </w:pPr>
    </w:lvl>
    <w:lvl w:ilvl="7" w:tplc="080A0019" w:tentative="1">
      <w:start w:val="1"/>
      <w:numFmt w:val="lowerLetter"/>
      <w:lvlText w:val="%8."/>
      <w:lvlJc w:val="left"/>
      <w:pPr>
        <w:ind w:left="5385" w:hanging="360"/>
      </w:pPr>
    </w:lvl>
    <w:lvl w:ilvl="8" w:tplc="08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2074342C"/>
    <w:multiLevelType w:val="hybridMultilevel"/>
    <w:tmpl w:val="8AB81AC2"/>
    <w:lvl w:ilvl="0" w:tplc="080A000F">
      <w:start w:val="1"/>
      <w:numFmt w:val="decimal"/>
      <w:lvlText w:val="%1."/>
      <w:lvlJc w:val="left"/>
      <w:pPr>
        <w:ind w:left="705" w:hanging="360"/>
      </w:pPr>
    </w:lvl>
    <w:lvl w:ilvl="1" w:tplc="080A0019" w:tentative="1">
      <w:start w:val="1"/>
      <w:numFmt w:val="lowerLetter"/>
      <w:lvlText w:val="%2."/>
      <w:lvlJc w:val="left"/>
      <w:pPr>
        <w:ind w:left="1425" w:hanging="360"/>
      </w:pPr>
    </w:lvl>
    <w:lvl w:ilvl="2" w:tplc="080A001B" w:tentative="1">
      <w:start w:val="1"/>
      <w:numFmt w:val="lowerRoman"/>
      <w:lvlText w:val="%3."/>
      <w:lvlJc w:val="right"/>
      <w:pPr>
        <w:ind w:left="2145" w:hanging="180"/>
      </w:pPr>
    </w:lvl>
    <w:lvl w:ilvl="3" w:tplc="080A000F" w:tentative="1">
      <w:start w:val="1"/>
      <w:numFmt w:val="decimal"/>
      <w:lvlText w:val="%4."/>
      <w:lvlJc w:val="left"/>
      <w:pPr>
        <w:ind w:left="2865" w:hanging="360"/>
      </w:pPr>
    </w:lvl>
    <w:lvl w:ilvl="4" w:tplc="080A0019" w:tentative="1">
      <w:start w:val="1"/>
      <w:numFmt w:val="lowerLetter"/>
      <w:lvlText w:val="%5."/>
      <w:lvlJc w:val="left"/>
      <w:pPr>
        <w:ind w:left="3585" w:hanging="360"/>
      </w:pPr>
    </w:lvl>
    <w:lvl w:ilvl="5" w:tplc="080A001B" w:tentative="1">
      <w:start w:val="1"/>
      <w:numFmt w:val="lowerRoman"/>
      <w:lvlText w:val="%6."/>
      <w:lvlJc w:val="right"/>
      <w:pPr>
        <w:ind w:left="4305" w:hanging="180"/>
      </w:pPr>
    </w:lvl>
    <w:lvl w:ilvl="6" w:tplc="080A000F" w:tentative="1">
      <w:start w:val="1"/>
      <w:numFmt w:val="decimal"/>
      <w:lvlText w:val="%7."/>
      <w:lvlJc w:val="left"/>
      <w:pPr>
        <w:ind w:left="5025" w:hanging="360"/>
      </w:pPr>
    </w:lvl>
    <w:lvl w:ilvl="7" w:tplc="080A0019" w:tentative="1">
      <w:start w:val="1"/>
      <w:numFmt w:val="lowerLetter"/>
      <w:lvlText w:val="%8."/>
      <w:lvlJc w:val="left"/>
      <w:pPr>
        <w:ind w:left="5745" w:hanging="360"/>
      </w:pPr>
    </w:lvl>
    <w:lvl w:ilvl="8" w:tplc="08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" w15:restartNumberingAfterBreak="0">
    <w:nsid w:val="2C504240"/>
    <w:multiLevelType w:val="hybridMultilevel"/>
    <w:tmpl w:val="91D062AC"/>
    <w:lvl w:ilvl="0" w:tplc="00C86FA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4489C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BC3DE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545C1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A05FB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4CDD7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FE22C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E2BA2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E6B1E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E5E7C48"/>
    <w:multiLevelType w:val="hybridMultilevel"/>
    <w:tmpl w:val="E5F8135E"/>
    <w:lvl w:ilvl="0" w:tplc="080A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36702D18"/>
    <w:multiLevelType w:val="hybridMultilevel"/>
    <w:tmpl w:val="3EEEC298"/>
    <w:lvl w:ilvl="0" w:tplc="B4FEF722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D6961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98162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02239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B49DB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02899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3C707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B44D4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BAB98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EA15742"/>
    <w:multiLevelType w:val="hybridMultilevel"/>
    <w:tmpl w:val="8DF680BC"/>
    <w:lvl w:ilvl="0" w:tplc="50540B2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B8651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7207C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6E41D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1E7F3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06BDE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98BF8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AA07A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58308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6B41BF5"/>
    <w:multiLevelType w:val="hybridMultilevel"/>
    <w:tmpl w:val="9DC06C68"/>
    <w:lvl w:ilvl="0" w:tplc="5350880A">
      <w:start w:val="1"/>
      <w:numFmt w:val="decimal"/>
      <w:lvlText w:val="[%1]"/>
      <w:lvlJc w:val="left"/>
      <w:pPr>
        <w:ind w:left="7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46F3A">
      <w:start w:val="1"/>
      <w:numFmt w:val="lowerLetter"/>
      <w:lvlText w:val="%2"/>
      <w:lvlJc w:val="left"/>
      <w:pPr>
        <w:ind w:left="1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30863E">
      <w:start w:val="1"/>
      <w:numFmt w:val="lowerRoman"/>
      <w:lvlText w:val="%3"/>
      <w:lvlJc w:val="left"/>
      <w:pPr>
        <w:ind w:left="1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223C28">
      <w:start w:val="1"/>
      <w:numFmt w:val="decimal"/>
      <w:lvlText w:val="%4"/>
      <w:lvlJc w:val="left"/>
      <w:pPr>
        <w:ind w:left="2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34824C">
      <w:start w:val="1"/>
      <w:numFmt w:val="lowerLetter"/>
      <w:lvlText w:val="%5"/>
      <w:lvlJc w:val="left"/>
      <w:pPr>
        <w:ind w:left="3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643952">
      <w:start w:val="1"/>
      <w:numFmt w:val="lowerRoman"/>
      <w:lvlText w:val="%6"/>
      <w:lvlJc w:val="left"/>
      <w:pPr>
        <w:ind w:left="3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14A1A6">
      <w:start w:val="1"/>
      <w:numFmt w:val="decimal"/>
      <w:lvlText w:val="%7"/>
      <w:lvlJc w:val="left"/>
      <w:pPr>
        <w:ind w:left="4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3C502A">
      <w:start w:val="1"/>
      <w:numFmt w:val="lowerLetter"/>
      <w:lvlText w:val="%8"/>
      <w:lvlJc w:val="left"/>
      <w:pPr>
        <w:ind w:left="5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BCC336">
      <w:start w:val="1"/>
      <w:numFmt w:val="lowerRoman"/>
      <w:lvlText w:val="%9"/>
      <w:lvlJc w:val="left"/>
      <w:pPr>
        <w:ind w:left="6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1E63B9B"/>
    <w:multiLevelType w:val="hybridMultilevel"/>
    <w:tmpl w:val="F552CE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320F3C"/>
    <w:multiLevelType w:val="hybridMultilevel"/>
    <w:tmpl w:val="39DAB0CE"/>
    <w:lvl w:ilvl="0" w:tplc="7EE8256A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24086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9E472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1EF2C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B0443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92029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E46C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96496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2E662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9596BAC"/>
    <w:multiLevelType w:val="hybridMultilevel"/>
    <w:tmpl w:val="8898D77A"/>
    <w:lvl w:ilvl="0" w:tplc="F56CF7A2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5" w:hanging="360"/>
      </w:pPr>
    </w:lvl>
    <w:lvl w:ilvl="2" w:tplc="080A001B" w:tentative="1">
      <w:start w:val="1"/>
      <w:numFmt w:val="lowerRoman"/>
      <w:lvlText w:val="%3."/>
      <w:lvlJc w:val="right"/>
      <w:pPr>
        <w:ind w:left="1785" w:hanging="180"/>
      </w:pPr>
    </w:lvl>
    <w:lvl w:ilvl="3" w:tplc="080A000F" w:tentative="1">
      <w:start w:val="1"/>
      <w:numFmt w:val="decimal"/>
      <w:lvlText w:val="%4."/>
      <w:lvlJc w:val="left"/>
      <w:pPr>
        <w:ind w:left="2505" w:hanging="360"/>
      </w:pPr>
    </w:lvl>
    <w:lvl w:ilvl="4" w:tplc="080A0019" w:tentative="1">
      <w:start w:val="1"/>
      <w:numFmt w:val="lowerLetter"/>
      <w:lvlText w:val="%5."/>
      <w:lvlJc w:val="left"/>
      <w:pPr>
        <w:ind w:left="3225" w:hanging="360"/>
      </w:pPr>
    </w:lvl>
    <w:lvl w:ilvl="5" w:tplc="080A001B" w:tentative="1">
      <w:start w:val="1"/>
      <w:numFmt w:val="lowerRoman"/>
      <w:lvlText w:val="%6."/>
      <w:lvlJc w:val="right"/>
      <w:pPr>
        <w:ind w:left="3945" w:hanging="180"/>
      </w:pPr>
    </w:lvl>
    <w:lvl w:ilvl="6" w:tplc="080A000F" w:tentative="1">
      <w:start w:val="1"/>
      <w:numFmt w:val="decimal"/>
      <w:lvlText w:val="%7."/>
      <w:lvlJc w:val="left"/>
      <w:pPr>
        <w:ind w:left="4665" w:hanging="360"/>
      </w:pPr>
    </w:lvl>
    <w:lvl w:ilvl="7" w:tplc="080A0019" w:tentative="1">
      <w:start w:val="1"/>
      <w:numFmt w:val="lowerLetter"/>
      <w:lvlText w:val="%8."/>
      <w:lvlJc w:val="left"/>
      <w:pPr>
        <w:ind w:left="5385" w:hanging="360"/>
      </w:pPr>
    </w:lvl>
    <w:lvl w:ilvl="8" w:tplc="08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2" w15:restartNumberingAfterBreak="0">
    <w:nsid w:val="60777DA2"/>
    <w:multiLevelType w:val="hybridMultilevel"/>
    <w:tmpl w:val="84808D84"/>
    <w:lvl w:ilvl="0" w:tplc="6512F744">
      <w:start w:val="1"/>
      <w:numFmt w:val="lowerLetter"/>
      <w:lvlText w:val="%1)"/>
      <w:lvlJc w:val="left"/>
      <w:pPr>
        <w:ind w:left="345" w:hanging="360"/>
      </w:pPr>
      <w:rPr>
        <w:rFonts w:eastAsia="Arial" w:hint="default"/>
      </w:rPr>
    </w:lvl>
    <w:lvl w:ilvl="1" w:tplc="080A0019" w:tentative="1">
      <w:start w:val="1"/>
      <w:numFmt w:val="lowerLetter"/>
      <w:lvlText w:val="%2."/>
      <w:lvlJc w:val="left"/>
      <w:pPr>
        <w:ind w:left="1065" w:hanging="360"/>
      </w:pPr>
    </w:lvl>
    <w:lvl w:ilvl="2" w:tplc="080A001B" w:tentative="1">
      <w:start w:val="1"/>
      <w:numFmt w:val="lowerRoman"/>
      <w:lvlText w:val="%3."/>
      <w:lvlJc w:val="right"/>
      <w:pPr>
        <w:ind w:left="1785" w:hanging="180"/>
      </w:pPr>
    </w:lvl>
    <w:lvl w:ilvl="3" w:tplc="080A000F" w:tentative="1">
      <w:start w:val="1"/>
      <w:numFmt w:val="decimal"/>
      <w:lvlText w:val="%4."/>
      <w:lvlJc w:val="left"/>
      <w:pPr>
        <w:ind w:left="2505" w:hanging="360"/>
      </w:pPr>
    </w:lvl>
    <w:lvl w:ilvl="4" w:tplc="080A0019" w:tentative="1">
      <w:start w:val="1"/>
      <w:numFmt w:val="lowerLetter"/>
      <w:lvlText w:val="%5."/>
      <w:lvlJc w:val="left"/>
      <w:pPr>
        <w:ind w:left="3225" w:hanging="360"/>
      </w:pPr>
    </w:lvl>
    <w:lvl w:ilvl="5" w:tplc="080A001B" w:tentative="1">
      <w:start w:val="1"/>
      <w:numFmt w:val="lowerRoman"/>
      <w:lvlText w:val="%6."/>
      <w:lvlJc w:val="right"/>
      <w:pPr>
        <w:ind w:left="3945" w:hanging="180"/>
      </w:pPr>
    </w:lvl>
    <w:lvl w:ilvl="6" w:tplc="080A000F" w:tentative="1">
      <w:start w:val="1"/>
      <w:numFmt w:val="decimal"/>
      <w:lvlText w:val="%7."/>
      <w:lvlJc w:val="left"/>
      <w:pPr>
        <w:ind w:left="4665" w:hanging="360"/>
      </w:pPr>
    </w:lvl>
    <w:lvl w:ilvl="7" w:tplc="080A0019" w:tentative="1">
      <w:start w:val="1"/>
      <w:numFmt w:val="lowerLetter"/>
      <w:lvlText w:val="%8."/>
      <w:lvlJc w:val="left"/>
      <w:pPr>
        <w:ind w:left="5385" w:hanging="360"/>
      </w:pPr>
    </w:lvl>
    <w:lvl w:ilvl="8" w:tplc="08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3" w15:restartNumberingAfterBreak="0">
    <w:nsid w:val="61891980"/>
    <w:multiLevelType w:val="hybridMultilevel"/>
    <w:tmpl w:val="E8C46062"/>
    <w:lvl w:ilvl="0" w:tplc="2B7459BA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0AEBF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70457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E85DE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E0D26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E230A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ACA66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1227D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3A5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3D52E57"/>
    <w:multiLevelType w:val="hybridMultilevel"/>
    <w:tmpl w:val="EB48CF5C"/>
    <w:lvl w:ilvl="0" w:tplc="BBDEC716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002CF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7A25D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3AF6C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68158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746DB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145A5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F4AC1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22E05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54C5767"/>
    <w:multiLevelType w:val="hybridMultilevel"/>
    <w:tmpl w:val="5FFA8A5C"/>
    <w:lvl w:ilvl="0" w:tplc="6E2AD4AC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5" w:hanging="360"/>
      </w:pPr>
    </w:lvl>
    <w:lvl w:ilvl="2" w:tplc="080A001B" w:tentative="1">
      <w:start w:val="1"/>
      <w:numFmt w:val="lowerRoman"/>
      <w:lvlText w:val="%3."/>
      <w:lvlJc w:val="right"/>
      <w:pPr>
        <w:ind w:left="1785" w:hanging="180"/>
      </w:pPr>
    </w:lvl>
    <w:lvl w:ilvl="3" w:tplc="080A000F" w:tentative="1">
      <w:start w:val="1"/>
      <w:numFmt w:val="decimal"/>
      <w:lvlText w:val="%4."/>
      <w:lvlJc w:val="left"/>
      <w:pPr>
        <w:ind w:left="2505" w:hanging="360"/>
      </w:pPr>
    </w:lvl>
    <w:lvl w:ilvl="4" w:tplc="080A0019" w:tentative="1">
      <w:start w:val="1"/>
      <w:numFmt w:val="lowerLetter"/>
      <w:lvlText w:val="%5."/>
      <w:lvlJc w:val="left"/>
      <w:pPr>
        <w:ind w:left="3225" w:hanging="360"/>
      </w:pPr>
    </w:lvl>
    <w:lvl w:ilvl="5" w:tplc="080A001B" w:tentative="1">
      <w:start w:val="1"/>
      <w:numFmt w:val="lowerRoman"/>
      <w:lvlText w:val="%6."/>
      <w:lvlJc w:val="right"/>
      <w:pPr>
        <w:ind w:left="3945" w:hanging="180"/>
      </w:pPr>
    </w:lvl>
    <w:lvl w:ilvl="6" w:tplc="080A000F" w:tentative="1">
      <w:start w:val="1"/>
      <w:numFmt w:val="decimal"/>
      <w:lvlText w:val="%7."/>
      <w:lvlJc w:val="left"/>
      <w:pPr>
        <w:ind w:left="4665" w:hanging="360"/>
      </w:pPr>
    </w:lvl>
    <w:lvl w:ilvl="7" w:tplc="080A0019" w:tentative="1">
      <w:start w:val="1"/>
      <w:numFmt w:val="lowerLetter"/>
      <w:lvlText w:val="%8."/>
      <w:lvlJc w:val="left"/>
      <w:pPr>
        <w:ind w:left="5385" w:hanging="360"/>
      </w:pPr>
    </w:lvl>
    <w:lvl w:ilvl="8" w:tplc="08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6" w15:restartNumberingAfterBreak="0">
    <w:nsid w:val="797D01B7"/>
    <w:multiLevelType w:val="hybridMultilevel"/>
    <w:tmpl w:val="10F4BEC2"/>
    <w:lvl w:ilvl="0" w:tplc="080A000F">
      <w:start w:val="1"/>
      <w:numFmt w:val="decimal"/>
      <w:lvlText w:val="%1."/>
      <w:lvlJc w:val="left"/>
      <w:pPr>
        <w:ind w:left="705" w:hanging="360"/>
      </w:pPr>
    </w:lvl>
    <w:lvl w:ilvl="1" w:tplc="080A0019" w:tentative="1">
      <w:start w:val="1"/>
      <w:numFmt w:val="lowerLetter"/>
      <w:lvlText w:val="%2."/>
      <w:lvlJc w:val="left"/>
      <w:pPr>
        <w:ind w:left="1425" w:hanging="360"/>
      </w:pPr>
    </w:lvl>
    <w:lvl w:ilvl="2" w:tplc="080A001B" w:tentative="1">
      <w:start w:val="1"/>
      <w:numFmt w:val="lowerRoman"/>
      <w:lvlText w:val="%3."/>
      <w:lvlJc w:val="right"/>
      <w:pPr>
        <w:ind w:left="2145" w:hanging="180"/>
      </w:pPr>
    </w:lvl>
    <w:lvl w:ilvl="3" w:tplc="080A000F" w:tentative="1">
      <w:start w:val="1"/>
      <w:numFmt w:val="decimal"/>
      <w:lvlText w:val="%4."/>
      <w:lvlJc w:val="left"/>
      <w:pPr>
        <w:ind w:left="2865" w:hanging="360"/>
      </w:pPr>
    </w:lvl>
    <w:lvl w:ilvl="4" w:tplc="080A0019" w:tentative="1">
      <w:start w:val="1"/>
      <w:numFmt w:val="lowerLetter"/>
      <w:lvlText w:val="%5."/>
      <w:lvlJc w:val="left"/>
      <w:pPr>
        <w:ind w:left="3585" w:hanging="360"/>
      </w:pPr>
    </w:lvl>
    <w:lvl w:ilvl="5" w:tplc="080A001B" w:tentative="1">
      <w:start w:val="1"/>
      <w:numFmt w:val="lowerRoman"/>
      <w:lvlText w:val="%6."/>
      <w:lvlJc w:val="right"/>
      <w:pPr>
        <w:ind w:left="4305" w:hanging="180"/>
      </w:pPr>
    </w:lvl>
    <w:lvl w:ilvl="6" w:tplc="080A000F" w:tentative="1">
      <w:start w:val="1"/>
      <w:numFmt w:val="decimal"/>
      <w:lvlText w:val="%7."/>
      <w:lvlJc w:val="left"/>
      <w:pPr>
        <w:ind w:left="5025" w:hanging="360"/>
      </w:pPr>
    </w:lvl>
    <w:lvl w:ilvl="7" w:tplc="080A0019" w:tentative="1">
      <w:start w:val="1"/>
      <w:numFmt w:val="lowerLetter"/>
      <w:lvlText w:val="%8."/>
      <w:lvlJc w:val="left"/>
      <w:pPr>
        <w:ind w:left="5745" w:hanging="360"/>
      </w:pPr>
    </w:lvl>
    <w:lvl w:ilvl="8" w:tplc="08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7" w15:restartNumberingAfterBreak="0">
    <w:nsid w:val="7B9721BD"/>
    <w:multiLevelType w:val="hybridMultilevel"/>
    <w:tmpl w:val="2F7CFE12"/>
    <w:lvl w:ilvl="0" w:tplc="849CF52C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24397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EC010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A2E55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FC7A3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34926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8CC52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2AE4A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A4E47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B9855B5"/>
    <w:multiLevelType w:val="hybridMultilevel"/>
    <w:tmpl w:val="CD9EC434"/>
    <w:lvl w:ilvl="0" w:tplc="F5AC80EE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5" w:hanging="360"/>
      </w:pPr>
    </w:lvl>
    <w:lvl w:ilvl="2" w:tplc="080A001B" w:tentative="1">
      <w:start w:val="1"/>
      <w:numFmt w:val="lowerRoman"/>
      <w:lvlText w:val="%3."/>
      <w:lvlJc w:val="right"/>
      <w:pPr>
        <w:ind w:left="1785" w:hanging="180"/>
      </w:pPr>
    </w:lvl>
    <w:lvl w:ilvl="3" w:tplc="080A000F" w:tentative="1">
      <w:start w:val="1"/>
      <w:numFmt w:val="decimal"/>
      <w:lvlText w:val="%4."/>
      <w:lvlJc w:val="left"/>
      <w:pPr>
        <w:ind w:left="2505" w:hanging="360"/>
      </w:pPr>
    </w:lvl>
    <w:lvl w:ilvl="4" w:tplc="080A0019" w:tentative="1">
      <w:start w:val="1"/>
      <w:numFmt w:val="lowerLetter"/>
      <w:lvlText w:val="%5."/>
      <w:lvlJc w:val="left"/>
      <w:pPr>
        <w:ind w:left="3225" w:hanging="360"/>
      </w:pPr>
    </w:lvl>
    <w:lvl w:ilvl="5" w:tplc="080A001B" w:tentative="1">
      <w:start w:val="1"/>
      <w:numFmt w:val="lowerRoman"/>
      <w:lvlText w:val="%6."/>
      <w:lvlJc w:val="right"/>
      <w:pPr>
        <w:ind w:left="3945" w:hanging="180"/>
      </w:pPr>
    </w:lvl>
    <w:lvl w:ilvl="6" w:tplc="080A000F" w:tentative="1">
      <w:start w:val="1"/>
      <w:numFmt w:val="decimal"/>
      <w:lvlText w:val="%7."/>
      <w:lvlJc w:val="left"/>
      <w:pPr>
        <w:ind w:left="4665" w:hanging="360"/>
      </w:pPr>
    </w:lvl>
    <w:lvl w:ilvl="7" w:tplc="080A0019" w:tentative="1">
      <w:start w:val="1"/>
      <w:numFmt w:val="lowerLetter"/>
      <w:lvlText w:val="%8."/>
      <w:lvlJc w:val="left"/>
      <w:pPr>
        <w:ind w:left="5385" w:hanging="360"/>
      </w:pPr>
    </w:lvl>
    <w:lvl w:ilvl="8" w:tplc="08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9" w15:restartNumberingAfterBreak="0">
    <w:nsid w:val="7BEC4FFB"/>
    <w:multiLevelType w:val="hybridMultilevel"/>
    <w:tmpl w:val="372ABB52"/>
    <w:lvl w:ilvl="0" w:tplc="E5FA6524">
      <w:start w:val="1"/>
      <w:numFmt w:val="bullet"/>
      <w:lvlText w:val="•"/>
      <w:lvlJc w:val="left"/>
      <w:pPr>
        <w:ind w:left="7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EE9A58">
      <w:start w:val="1"/>
      <w:numFmt w:val="bullet"/>
      <w:lvlText w:val="o"/>
      <w:lvlJc w:val="left"/>
      <w:pPr>
        <w:ind w:left="14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E82F9A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664DE6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76AE4C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96E79A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541340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86D79E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0ED24C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7"/>
  </w:num>
  <w:num w:numId="3">
    <w:abstractNumId w:val="19"/>
  </w:num>
  <w:num w:numId="4">
    <w:abstractNumId w:val="6"/>
  </w:num>
  <w:num w:numId="5">
    <w:abstractNumId w:val="17"/>
  </w:num>
  <w:num w:numId="6">
    <w:abstractNumId w:val="10"/>
  </w:num>
  <w:num w:numId="7">
    <w:abstractNumId w:val="13"/>
  </w:num>
  <w:num w:numId="8">
    <w:abstractNumId w:val="14"/>
  </w:num>
  <w:num w:numId="9">
    <w:abstractNumId w:val="8"/>
  </w:num>
  <w:num w:numId="10">
    <w:abstractNumId w:val="3"/>
  </w:num>
  <w:num w:numId="11">
    <w:abstractNumId w:val="15"/>
  </w:num>
  <w:num w:numId="12">
    <w:abstractNumId w:val="11"/>
  </w:num>
  <w:num w:numId="13">
    <w:abstractNumId w:val="12"/>
  </w:num>
  <w:num w:numId="14">
    <w:abstractNumId w:val="1"/>
  </w:num>
  <w:num w:numId="15">
    <w:abstractNumId w:val="2"/>
  </w:num>
  <w:num w:numId="16">
    <w:abstractNumId w:val="16"/>
  </w:num>
  <w:num w:numId="17">
    <w:abstractNumId w:val="5"/>
  </w:num>
  <w:num w:numId="18">
    <w:abstractNumId w:val="9"/>
  </w:num>
  <w:num w:numId="19">
    <w:abstractNumId w:val="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mirrorMargins/>
  <w:proofState w:spelling="clean" w:grammar="clean"/>
  <w:attachedTemplate r:id="rId1"/>
  <w:defaultTabStop w:val="708"/>
  <w:hyphenationZone w:val="425"/>
  <w:evenAndOddHeaders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97E"/>
    <w:rsid w:val="0000788E"/>
    <w:rsid w:val="000125EB"/>
    <w:rsid w:val="0001366E"/>
    <w:rsid w:val="00014DFD"/>
    <w:rsid w:val="00016673"/>
    <w:rsid w:val="00017C1F"/>
    <w:rsid w:val="00030657"/>
    <w:rsid w:val="00042F6A"/>
    <w:rsid w:val="00044EBF"/>
    <w:rsid w:val="00057FEA"/>
    <w:rsid w:val="00064B7E"/>
    <w:rsid w:val="0008007A"/>
    <w:rsid w:val="00090833"/>
    <w:rsid w:val="000B2A60"/>
    <w:rsid w:val="000B5988"/>
    <w:rsid w:val="000C5DD9"/>
    <w:rsid w:val="000D0265"/>
    <w:rsid w:val="000E7927"/>
    <w:rsid w:val="000E7EF5"/>
    <w:rsid w:val="000F0296"/>
    <w:rsid w:val="000F34C9"/>
    <w:rsid w:val="0010482B"/>
    <w:rsid w:val="00105635"/>
    <w:rsid w:val="00114481"/>
    <w:rsid w:val="001166F7"/>
    <w:rsid w:val="00124194"/>
    <w:rsid w:val="0013029A"/>
    <w:rsid w:val="00131AD8"/>
    <w:rsid w:val="001358C0"/>
    <w:rsid w:val="00136B05"/>
    <w:rsid w:val="00137E11"/>
    <w:rsid w:val="0014498E"/>
    <w:rsid w:val="0015406C"/>
    <w:rsid w:val="0015451E"/>
    <w:rsid w:val="00154D1D"/>
    <w:rsid w:val="0017479B"/>
    <w:rsid w:val="00176A2D"/>
    <w:rsid w:val="001776A3"/>
    <w:rsid w:val="00180811"/>
    <w:rsid w:val="00187054"/>
    <w:rsid w:val="0019002B"/>
    <w:rsid w:val="001A46A5"/>
    <w:rsid w:val="001B7761"/>
    <w:rsid w:val="001C52AB"/>
    <w:rsid w:val="001C77AF"/>
    <w:rsid w:val="001D634C"/>
    <w:rsid w:val="001D748E"/>
    <w:rsid w:val="001D7AE4"/>
    <w:rsid w:val="001E4091"/>
    <w:rsid w:val="001E74FF"/>
    <w:rsid w:val="001F581D"/>
    <w:rsid w:val="00201BCC"/>
    <w:rsid w:val="00203392"/>
    <w:rsid w:val="00222C22"/>
    <w:rsid w:val="00223F70"/>
    <w:rsid w:val="00231178"/>
    <w:rsid w:val="00260F62"/>
    <w:rsid w:val="00262345"/>
    <w:rsid w:val="00271A5A"/>
    <w:rsid w:val="002974E8"/>
    <w:rsid w:val="002C2637"/>
    <w:rsid w:val="002C4486"/>
    <w:rsid w:val="002E67E7"/>
    <w:rsid w:val="002F4FC2"/>
    <w:rsid w:val="00301823"/>
    <w:rsid w:val="003068AD"/>
    <w:rsid w:val="00315A05"/>
    <w:rsid w:val="0032257A"/>
    <w:rsid w:val="003234E0"/>
    <w:rsid w:val="00350551"/>
    <w:rsid w:val="00364596"/>
    <w:rsid w:val="00375593"/>
    <w:rsid w:val="0038753D"/>
    <w:rsid w:val="00391DF9"/>
    <w:rsid w:val="003A7A1A"/>
    <w:rsid w:val="003B40B0"/>
    <w:rsid w:val="003B4830"/>
    <w:rsid w:val="003D3AD2"/>
    <w:rsid w:val="003F2236"/>
    <w:rsid w:val="003F2361"/>
    <w:rsid w:val="003F740A"/>
    <w:rsid w:val="004145AE"/>
    <w:rsid w:val="00416224"/>
    <w:rsid w:val="004170CD"/>
    <w:rsid w:val="00420701"/>
    <w:rsid w:val="00431C07"/>
    <w:rsid w:val="0043593E"/>
    <w:rsid w:val="00441BF4"/>
    <w:rsid w:val="00447809"/>
    <w:rsid w:val="00452C6F"/>
    <w:rsid w:val="00456441"/>
    <w:rsid w:val="00477604"/>
    <w:rsid w:val="00493A35"/>
    <w:rsid w:val="00495501"/>
    <w:rsid w:val="004C521A"/>
    <w:rsid w:val="004D401D"/>
    <w:rsid w:val="004D4D99"/>
    <w:rsid w:val="0050244E"/>
    <w:rsid w:val="00510B5D"/>
    <w:rsid w:val="00514488"/>
    <w:rsid w:val="0052056C"/>
    <w:rsid w:val="00521A26"/>
    <w:rsid w:val="00530509"/>
    <w:rsid w:val="00533D8F"/>
    <w:rsid w:val="0053499E"/>
    <w:rsid w:val="005477F9"/>
    <w:rsid w:val="00553B39"/>
    <w:rsid w:val="00554B3F"/>
    <w:rsid w:val="0055661C"/>
    <w:rsid w:val="00565907"/>
    <w:rsid w:val="00565E53"/>
    <w:rsid w:val="00577FA7"/>
    <w:rsid w:val="00583617"/>
    <w:rsid w:val="0059386E"/>
    <w:rsid w:val="005C0155"/>
    <w:rsid w:val="005E58EF"/>
    <w:rsid w:val="005F14BA"/>
    <w:rsid w:val="005F1FB5"/>
    <w:rsid w:val="00604109"/>
    <w:rsid w:val="006140D9"/>
    <w:rsid w:val="0061612E"/>
    <w:rsid w:val="00626716"/>
    <w:rsid w:val="00650EDB"/>
    <w:rsid w:val="00651802"/>
    <w:rsid w:val="00651BA6"/>
    <w:rsid w:val="0065212B"/>
    <w:rsid w:val="00663325"/>
    <w:rsid w:val="00670584"/>
    <w:rsid w:val="0067165D"/>
    <w:rsid w:val="00680A8B"/>
    <w:rsid w:val="00681C14"/>
    <w:rsid w:val="006C4D00"/>
    <w:rsid w:val="006C6024"/>
    <w:rsid w:val="006D0C1B"/>
    <w:rsid w:val="006D3AAC"/>
    <w:rsid w:val="006E7E64"/>
    <w:rsid w:val="006F1F53"/>
    <w:rsid w:val="006F3FF3"/>
    <w:rsid w:val="006F7577"/>
    <w:rsid w:val="0070414E"/>
    <w:rsid w:val="007060B4"/>
    <w:rsid w:val="0070661E"/>
    <w:rsid w:val="00714888"/>
    <w:rsid w:val="007155B7"/>
    <w:rsid w:val="0072255E"/>
    <w:rsid w:val="007235F8"/>
    <w:rsid w:val="00727312"/>
    <w:rsid w:val="00727A56"/>
    <w:rsid w:val="007413B7"/>
    <w:rsid w:val="007460A8"/>
    <w:rsid w:val="007568AD"/>
    <w:rsid w:val="00757314"/>
    <w:rsid w:val="007643E8"/>
    <w:rsid w:val="00764A31"/>
    <w:rsid w:val="0077260D"/>
    <w:rsid w:val="00776BD0"/>
    <w:rsid w:val="00793BFA"/>
    <w:rsid w:val="0079625E"/>
    <w:rsid w:val="007A7ECF"/>
    <w:rsid w:val="007B020C"/>
    <w:rsid w:val="007C7783"/>
    <w:rsid w:val="007E17AB"/>
    <w:rsid w:val="007E39D9"/>
    <w:rsid w:val="007E459A"/>
    <w:rsid w:val="007F2BC0"/>
    <w:rsid w:val="007F6F06"/>
    <w:rsid w:val="0080714C"/>
    <w:rsid w:val="008166C1"/>
    <w:rsid w:val="00823906"/>
    <w:rsid w:val="008326DA"/>
    <w:rsid w:val="00843AC1"/>
    <w:rsid w:val="0085680F"/>
    <w:rsid w:val="00860281"/>
    <w:rsid w:val="008614C2"/>
    <w:rsid w:val="00873B9A"/>
    <w:rsid w:val="00875C07"/>
    <w:rsid w:val="00875DF6"/>
    <w:rsid w:val="00880917"/>
    <w:rsid w:val="00884E93"/>
    <w:rsid w:val="00892199"/>
    <w:rsid w:val="0089679A"/>
    <w:rsid w:val="008B21A9"/>
    <w:rsid w:val="008D33FE"/>
    <w:rsid w:val="008F4205"/>
    <w:rsid w:val="008F5FD9"/>
    <w:rsid w:val="008F604E"/>
    <w:rsid w:val="009018F1"/>
    <w:rsid w:val="00902A54"/>
    <w:rsid w:val="00911B8E"/>
    <w:rsid w:val="009253ED"/>
    <w:rsid w:val="009305DA"/>
    <w:rsid w:val="0094479B"/>
    <w:rsid w:val="00956D43"/>
    <w:rsid w:val="00960B86"/>
    <w:rsid w:val="009660AE"/>
    <w:rsid w:val="009703DB"/>
    <w:rsid w:val="00971D42"/>
    <w:rsid w:val="00976367"/>
    <w:rsid w:val="00976D02"/>
    <w:rsid w:val="009916FF"/>
    <w:rsid w:val="0099791B"/>
    <w:rsid w:val="009A0C4C"/>
    <w:rsid w:val="009A4C81"/>
    <w:rsid w:val="009B7ED5"/>
    <w:rsid w:val="009D7973"/>
    <w:rsid w:val="009E0739"/>
    <w:rsid w:val="009E3483"/>
    <w:rsid w:val="009F148A"/>
    <w:rsid w:val="009F71A4"/>
    <w:rsid w:val="00A0373D"/>
    <w:rsid w:val="00A10817"/>
    <w:rsid w:val="00A14768"/>
    <w:rsid w:val="00A35305"/>
    <w:rsid w:val="00A36FDC"/>
    <w:rsid w:val="00A42D3E"/>
    <w:rsid w:val="00A45C9D"/>
    <w:rsid w:val="00A51B59"/>
    <w:rsid w:val="00A56450"/>
    <w:rsid w:val="00A72116"/>
    <w:rsid w:val="00A840FE"/>
    <w:rsid w:val="00AB5C17"/>
    <w:rsid w:val="00AC0FD2"/>
    <w:rsid w:val="00AC28E8"/>
    <w:rsid w:val="00AE0DA5"/>
    <w:rsid w:val="00AE1399"/>
    <w:rsid w:val="00AF3E1A"/>
    <w:rsid w:val="00B011B7"/>
    <w:rsid w:val="00B02D00"/>
    <w:rsid w:val="00B115B6"/>
    <w:rsid w:val="00B20E1E"/>
    <w:rsid w:val="00B26B96"/>
    <w:rsid w:val="00B36CF7"/>
    <w:rsid w:val="00B56A90"/>
    <w:rsid w:val="00B878D6"/>
    <w:rsid w:val="00B87B7D"/>
    <w:rsid w:val="00BA4ADE"/>
    <w:rsid w:val="00BB3330"/>
    <w:rsid w:val="00BB5ED7"/>
    <w:rsid w:val="00BC1773"/>
    <w:rsid w:val="00BC3F6B"/>
    <w:rsid w:val="00BE1226"/>
    <w:rsid w:val="00C028F1"/>
    <w:rsid w:val="00C05EA0"/>
    <w:rsid w:val="00C1707A"/>
    <w:rsid w:val="00C3595D"/>
    <w:rsid w:val="00C42278"/>
    <w:rsid w:val="00C43C26"/>
    <w:rsid w:val="00C43FBB"/>
    <w:rsid w:val="00C44753"/>
    <w:rsid w:val="00C46ACF"/>
    <w:rsid w:val="00C570C5"/>
    <w:rsid w:val="00C57CC4"/>
    <w:rsid w:val="00C62118"/>
    <w:rsid w:val="00C62386"/>
    <w:rsid w:val="00C63E21"/>
    <w:rsid w:val="00C70A9E"/>
    <w:rsid w:val="00C735B2"/>
    <w:rsid w:val="00C74669"/>
    <w:rsid w:val="00C77671"/>
    <w:rsid w:val="00CB54E3"/>
    <w:rsid w:val="00CB56D4"/>
    <w:rsid w:val="00CB58C1"/>
    <w:rsid w:val="00CB7760"/>
    <w:rsid w:val="00CD6F14"/>
    <w:rsid w:val="00CE197E"/>
    <w:rsid w:val="00CE23E1"/>
    <w:rsid w:val="00CF1FFA"/>
    <w:rsid w:val="00CF571E"/>
    <w:rsid w:val="00D002C4"/>
    <w:rsid w:val="00D039E2"/>
    <w:rsid w:val="00D14DFF"/>
    <w:rsid w:val="00D20E0A"/>
    <w:rsid w:val="00D2378D"/>
    <w:rsid w:val="00D43062"/>
    <w:rsid w:val="00D439C2"/>
    <w:rsid w:val="00D444C3"/>
    <w:rsid w:val="00D67134"/>
    <w:rsid w:val="00D70EFB"/>
    <w:rsid w:val="00D85BF2"/>
    <w:rsid w:val="00DA20D7"/>
    <w:rsid w:val="00DB4850"/>
    <w:rsid w:val="00DB4AF5"/>
    <w:rsid w:val="00DB6F7F"/>
    <w:rsid w:val="00DD02F0"/>
    <w:rsid w:val="00DD5631"/>
    <w:rsid w:val="00DE4277"/>
    <w:rsid w:val="00DE64B7"/>
    <w:rsid w:val="00DE68DB"/>
    <w:rsid w:val="00DF0C8E"/>
    <w:rsid w:val="00DF179B"/>
    <w:rsid w:val="00DF59E7"/>
    <w:rsid w:val="00DF64AC"/>
    <w:rsid w:val="00DF7189"/>
    <w:rsid w:val="00E16568"/>
    <w:rsid w:val="00E31EBA"/>
    <w:rsid w:val="00E56B27"/>
    <w:rsid w:val="00E60E3B"/>
    <w:rsid w:val="00E65390"/>
    <w:rsid w:val="00E740D8"/>
    <w:rsid w:val="00E77751"/>
    <w:rsid w:val="00EB471C"/>
    <w:rsid w:val="00EC00C8"/>
    <w:rsid w:val="00EC2A81"/>
    <w:rsid w:val="00ED136E"/>
    <w:rsid w:val="00ED1F04"/>
    <w:rsid w:val="00ED32E5"/>
    <w:rsid w:val="00ED5D75"/>
    <w:rsid w:val="00ED7644"/>
    <w:rsid w:val="00EF0D88"/>
    <w:rsid w:val="00EF3302"/>
    <w:rsid w:val="00EF45B1"/>
    <w:rsid w:val="00F035B0"/>
    <w:rsid w:val="00F075E5"/>
    <w:rsid w:val="00F17846"/>
    <w:rsid w:val="00F226FB"/>
    <w:rsid w:val="00F4475E"/>
    <w:rsid w:val="00F51643"/>
    <w:rsid w:val="00F5347E"/>
    <w:rsid w:val="00F5638A"/>
    <w:rsid w:val="00F719D1"/>
    <w:rsid w:val="00F7445F"/>
    <w:rsid w:val="00F956E5"/>
    <w:rsid w:val="00FA0464"/>
    <w:rsid w:val="00FA66BF"/>
    <w:rsid w:val="00FB0455"/>
    <w:rsid w:val="00FD6585"/>
    <w:rsid w:val="00FE35C2"/>
    <w:rsid w:val="00FE4700"/>
    <w:rsid w:val="00FF031C"/>
    <w:rsid w:val="00FF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FEC9E"/>
  <w15:docId w15:val="{65C49196-F1F6-4167-9B43-BD1C6060A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302"/>
    <w:pPr>
      <w:spacing w:after="179" w:line="360" w:lineRule="auto"/>
      <w:ind w:left="-5" w:hanging="10"/>
      <w:jc w:val="both"/>
    </w:pPr>
    <w:rPr>
      <w:rFonts w:ascii="Times New Roman" w:eastAsia="Arial" w:hAnsi="Times New Roman" w:cs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qFormat/>
    <w:rsid w:val="00CE197E"/>
    <w:pPr>
      <w:keepNext/>
      <w:keepLines/>
      <w:spacing w:after="0"/>
      <w:ind w:left="851" w:hanging="851"/>
      <w:jc w:val="center"/>
      <w:outlineLvl w:val="0"/>
    </w:pPr>
    <w:rPr>
      <w:rFonts w:asciiTheme="majorHAnsi" w:hAnsiTheme="majorHAnsi"/>
      <w:color w:val="2E74B5" w:themeColor="accent1" w:themeShade="BF"/>
      <w:sz w:val="32"/>
      <w:szCs w:val="24"/>
    </w:rPr>
  </w:style>
  <w:style w:type="paragraph" w:styleId="Ttulo2">
    <w:name w:val="heading 2"/>
    <w:next w:val="Normal"/>
    <w:link w:val="Ttulo2Car"/>
    <w:uiPriority w:val="9"/>
    <w:unhideWhenUsed/>
    <w:qFormat/>
    <w:rsid w:val="00137E11"/>
    <w:pPr>
      <w:keepNext/>
      <w:keepLines/>
      <w:spacing w:after="26" w:line="240" w:lineRule="auto"/>
      <w:ind w:left="-5" w:right="-15" w:hanging="10"/>
      <w:outlineLvl w:val="1"/>
    </w:pPr>
    <w:rPr>
      <w:rFonts w:ascii="Arial" w:eastAsia="Arial" w:hAnsi="Arial" w:cs="Arial"/>
      <w:b/>
      <w:i/>
      <w:color w:val="000000"/>
      <w:sz w:val="2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5" w:line="246" w:lineRule="auto"/>
      <w:ind w:left="-5" w:right="-15" w:hanging="10"/>
      <w:outlineLvl w:val="2"/>
    </w:pPr>
    <w:rPr>
      <w:rFonts w:ascii="Arial" w:eastAsia="Arial" w:hAnsi="Arial" w:cs="Arial"/>
      <w:b/>
      <w:color w:val="000000"/>
      <w:sz w:val="24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19" w:line="246" w:lineRule="auto"/>
      <w:ind w:left="-5" w:right="-15" w:hanging="10"/>
      <w:outlineLvl w:val="3"/>
    </w:pPr>
    <w:rPr>
      <w:rFonts w:ascii="Arial" w:eastAsia="Arial" w:hAnsi="Arial" w:cs="Arial"/>
      <w:b/>
      <w:i/>
      <w:color w:val="000000"/>
      <w:sz w:val="24"/>
    </w:rPr>
  </w:style>
  <w:style w:type="paragraph" w:styleId="Ttulo5">
    <w:name w:val="heading 5"/>
    <w:next w:val="Normal"/>
    <w:link w:val="Ttulo5Car"/>
    <w:uiPriority w:val="9"/>
    <w:unhideWhenUsed/>
    <w:qFormat/>
    <w:pPr>
      <w:keepNext/>
      <w:keepLines/>
      <w:spacing w:after="185" w:line="246" w:lineRule="auto"/>
      <w:ind w:left="-5" w:right="-15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ar"/>
    <w:uiPriority w:val="9"/>
    <w:unhideWhenUsed/>
    <w:qFormat/>
    <w:pPr>
      <w:keepNext/>
      <w:keepLines/>
      <w:spacing w:after="5" w:line="250" w:lineRule="auto"/>
      <w:ind w:left="-5" w:right="-15" w:hanging="10"/>
      <w:outlineLvl w:val="5"/>
    </w:pPr>
    <w:rPr>
      <w:rFonts w:ascii="Arial" w:eastAsia="Arial" w:hAnsi="Arial" w:cs="Arial"/>
      <w:b/>
      <w:color w:val="000000"/>
      <w:sz w:val="18"/>
    </w:rPr>
  </w:style>
  <w:style w:type="paragraph" w:styleId="Ttulo7">
    <w:name w:val="heading 7"/>
    <w:next w:val="Normal"/>
    <w:link w:val="Ttulo7Car"/>
    <w:uiPriority w:val="9"/>
    <w:unhideWhenUsed/>
    <w:qFormat/>
    <w:pPr>
      <w:keepNext/>
      <w:keepLines/>
      <w:spacing w:after="5" w:line="250" w:lineRule="auto"/>
      <w:ind w:left="-5" w:right="-15" w:hanging="10"/>
      <w:outlineLvl w:val="6"/>
    </w:pPr>
    <w:rPr>
      <w:rFonts w:ascii="Arial" w:eastAsia="Arial" w:hAnsi="Arial" w:cs="Arial"/>
      <w:b/>
      <w:color w:val="00000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link w:val="Ttulo6"/>
    <w:rPr>
      <w:rFonts w:ascii="Arial" w:eastAsia="Arial" w:hAnsi="Arial" w:cs="Arial"/>
      <w:b/>
      <w:color w:val="000000"/>
      <w:sz w:val="18"/>
    </w:rPr>
  </w:style>
  <w:style w:type="character" w:customStyle="1" w:styleId="Ttulo4Car">
    <w:name w:val="Título 4 Car"/>
    <w:link w:val="Ttulo4"/>
    <w:rPr>
      <w:rFonts w:ascii="Arial" w:eastAsia="Arial" w:hAnsi="Arial" w:cs="Arial"/>
      <w:b/>
      <w:i/>
      <w:color w:val="00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ar">
    <w:name w:val="Título 2 Car"/>
    <w:link w:val="Ttulo2"/>
    <w:uiPriority w:val="9"/>
    <w:rsid w:val="00137E11"/>
    <w:rPr>
      <w:rFonts w:ascii="Arial" w:eastAsia="Arial" w:hAnsi="Arial" w:cs="Arial"/>
      <w:b/>
      <w:i/>
      <w:color w:val="000000"/>
      <w:sz w:val="20"/>
    </w:rPr>
  </w:style>
  <w:style w:type="character" w:customStyle="1" w:styleId="Ttulo1Car">
    <w:name w:val="Título 1 Car"/>
    <w:link w:val="Ttulo1"/>
    <w:uiPriority w:val="9"/>
    <w:rsid w:val="00CE197E"/>
    <w:rPr>
      <w:rFonts w:asciiTheme="majorHAnsi" w:eastAsia="Arial" w:hAnsiTheme="majorHAnsi" w:cs="Arial"/>
      <w:color w:val="2E74B5" w:themeColor="accent1" w:themeShade="BF"/>
      <w:sz w:val="32"/>
      <w:szCs w:val="24"/>
    </w:rPr>
  </w:style>
  <w:style w:type="character" w:customStyle="1" w:styleId="Ttulo7Car">
    <w:name w:val="Título 7 Car"/>
    <w:link w:val="Ttulo7"/>
    <w:rPr>
      <w:rFonts w:ascii="Arial" w:eastAsia="Arial" w:hAnsi="Arial" w:cs="Arial"/>
      <w:b/>
      <w:color w:val="000000"/>
      <w:sz w:val="18"/>
    </w:rPr>
  </w:style>
  <w:style w:type="character" w:customStyle="1" w:styleId="Ttulo5Car">
    <w:name w:val="Título 5 Car"/>
    <w:link w:val="Ttulo5"/>
    <w:rPr>
      <w:rFonts w:ascii="Arial" w:eastAsia="Arial" w:hAnsi="Arial" w:cs="Arial"/>
      <w:b/>
      <w:color w:val="000000"/>
      <w:sz w:val="24"/>
    </w:rPr>
  </w:style>
  <w:style w:type="paragraph" w:styleId="Prrafodelista">
    <w:name w:val="List Paragraph"/>
    <w:basedOn w:val="Normal"/>
    <w:uiPriority w:val="34"/>
    <w:qFormat/>
    <w:rsid w:val="00090833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8F42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4205"/>
    <w:rPr>
      <w:rFonts w:ascii="Arial" w:eastAsia="Arial" w:hAnsi="Arial" w:cs="Arial"/>
      <w:color w:val="000000"/>
      <w:sz w:val="24"/>
    </w:rPr>
  </w:style>
  <w:style w:type="character" w:styleId="Hipervnculo">
    <w:name w:val="Hyperlink"/>
    <w:basedOn w:val="Fuentedeprrafopredeter"/>
    <w:uiPriority w:val="99"/>
    <w:semiHidden/>
    <w:unhideWhenUsed/>
    <w:rsid w:val="00BC3F6B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C3595D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semiHidden/>
    <w:unhideWhenUsed/>
    <w:rsid w:val="00565E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65E53"/>
    <w:rPr>
      <w:rFonts w:ascii="Arial" w:eastAsia="Arial" w:hAnsi="Arial" w:cs="Arial"/>
      <w:color w:val="000000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D002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n">
    <w:name w:val="Revision"/>
    <w:hidden/>
    <w:uiPriority w:val="99"/>
    <w:semiHidden/>
    <w:rsid w:val="00F4475E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47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475E"/>
    <w:rPr>
      <w:rFonts w:ascii="Segoe UI" w:eastAsia="Arial" w:hAnsi="Segoe UI" w:cs="Segoe UI"/>
      <w:color w:val="000000"/>
      <w:sz w:val="18"/>
      <w:szCs w:val="18"/>
    </w:rPr>
  </w:style>
  <w:style w:type="paragraph" w:customStyle="1" w:styleId="TituloAutores">
    <w:name w:val="Titulo_Autores"/>
    <w:basedOn w:val="Normal"/>
    <w:autoRedefine/>
    <w:qFormat/>
    <w:rsid w:val="00EF3302"/>
    <w:pPr>
      <w:spacing w:after="0"/>
      <w:ind w:left="0" w:firstLine="0"/>
      <w:jc w:val="center"/>
    </w:pPr>
    <w:rPr>
      <w:rFonts w:eastAsia="Calibri" w:cs="Times New Roman"/>
      <w:b/>
      <w:i/>
      <w:sz w:val="22"/>
      <w:szCs w:val="24"/>
    </w:rPr>
  </w:style>
  <w:style w:type="paragraph" w:customStyle="1" w:styleId="TituloInstitucin">
    <w:name w:val="Titulo_Institución"/>
    <w:basedOn w:val="Normal"/>
    <w:autoRedefine/>
    <w:qFormat/>
    <w:rsid w:val="00EF3302"/>
    <w:pPr>
      <w:jc w:val="center"/>
    </w:pPr>
    <w:rPr>
      <w:rFonts w:eastAsia="Calibri" w:cs="Times New Roman"/>
      <w:b/>
      <w:i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308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301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600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2007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mi\Documents\Plantillas%20personalizadas%20de%20Office\Reporte_Topicos_Avanzados_de_INE_I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CCB119601D3A640B3A843FD61709B22" ma:contentTypeVersion="2" ma:contentTypeDescription="Crear nuevo documento." ma:contentTypeScope="" ma:versionID="aafe4518e2d7c6cab686ed6672bbaa4c">
  <xsd:schema xmlns:xsd="http://www.w3.org/2001/XMLSchema" xmlns:xs="http://www.w3.org/2001/XMLSchema" xmlns:p="http://schemas.microsoft.com/office/2006/metadata/properties" xmlns:ns3="7560dd2c-01d0-41a2-8500-46a3407cf38f" targetNamespace="http://schemas.microsoft.com/office/2006/metadata/properties" ma:root="true" ma:fieldsID="4a33df9cf1c57cee0987ddcfaccd5194" ns3:_="">
    <xsd:import namespace="7560dd2c-01d0-41a2-8500-46a3407cf3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0dd2c-01d0-41a2-8500-46a3407cf3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PRO12</b:Tag>
    <b:SourceType>Book</b:SourceType>
    <b:Guid>{53517AEB-40B8-499C-A507-C09CB2FDE98E}</b:Guid>
    <b:Title>FUNDAMENTOS DE DIODOS </b:Title>
    <b:Year>2012</b:Year>
    <b:Author>
      <b:Author>
        <b:NameList>
          <b:Person>
            <b:Last>SCHIAVON</b:Last>
            <b:First>PROFESORA</b:First>
            <b:Middle>MARIA ISABEL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6B8FDFB-71F6-4B19-B2A2-432D155944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60dd2c-01d0-41a2-8500-46a3407cf3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B4177F-790A-48E1-9CEB-16AB2A4F033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E48DE5-8832-4AC3-8E1B-0C9F216C6D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1CB093D-D812-461D-AE10-A5B9A8952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Reporte_Topicos_Avanzados_de_INE_II</Template>
  <TotalTime>130</TotalTime>
  <Pages>7</Pages>
  <Words>351</Words>
  <Characters>1932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INTRODUCCIÓN</vt:lpstr>
      <vt:lpstr>MATERIALES REQUERIDOS</vt:lpstr>
      <vt:lpstr>/CIRCUITO CONTROLADOR DE NIVEL DE AGUA  </vt:lpstr>
      <vt:lpstr>CONCLUSIÓN</vt:lpstr>
    </vt:vector>
  </TitlesOfParts>
  <Company/>
  <LinksUpToDate>false</LinksUpToDate>
  <CharactersWithSpaces>2279</CharactersWithSpaces>
  <SharedDoc>false</SharedDoc>
  <HLinks>
    <vt:vector size="12" baseType="variant">
      <vt:variant>
        <vt:i4>6357116</vt:i4>
      </vt:variant>
      <vt:variant>
        <vt:i4>3</vt:i4>
      </vt:variant>
      <vt:variant>
        <vt:i4>0</vt:i4>
      </vt:variant>
      <vt:variant>
        <vt:i4>5</vt:i4>
      </vt:variant>
      <vt:variant>
        <vt:lpwstr>http://www.datasheet.es/PDF/515076/UF4007-pdf.html</vt:lpwstr>
      </vt:variant>
      <vt:variant>
        <vt:lpwstr/>
      </vt:variant>
      <vt:variant>
        <vt:i4>2293884</vt:i4>
      </vt:variant>
      <vt:variant>
        <vt:i4>0</vt:i4>
      </vt:variant>
      <vt:variant>
        <vt:i4>0</vt:i4>
      </vt:variant>
      <vt:variant>
        <vt:i4>5</vt:i4>
      </vt:variant>
      <vt:variant>
        <vt:lpwstr>http://www.datasheet.es/PDF/960067/1N4007-pdf.html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mimi</dc:creator>
  <cp:keywords/>
  <cp:lastModifiedBy>Mario Cruz Martinez</cp:lastModifiedBy>
  <cp:revision>1</cp:revision>
  <dcterms:created xsi:type="dcterms:W3CDTF">2020-09-30T22:44:00Z</dcterms:created>
  <dcterms:modified xsi:type="dcterms:W3CDTF">2020-10-01T00:54:00Z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0x010100ECCB119601D3A640B3A843FD61709B22</vt:lpwstr>
  </property>
</Properties>
</file>